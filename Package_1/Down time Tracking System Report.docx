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299E0219" w14:textId="77777777" w:rsidTr="00FB65B8">
        <w:tc>
          <w:tcPr>
            <w:tcW w:w="5395" w:type="dxa"/>
          </w:tcPr>
          <w:p w14:paraId="4AAFEF58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5A7DDD42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3611E8E9" w14:textId="77777777" w:rsidTr="00FB65B8">
        <w:trPr>
          <w:trHeight w:val="2719"/>
        </w:trPr>
        <w:tc>
          <w:tcPr>
            <w:tcW w:w="5395" w:type="dxa"/>
          </w:tcPr>
          <w:p w14:paraId="2DC339BF" w14:textId="73C0F52A" w:rsidR="00B733B2" w:rsidRPr="00B733B2" w:rsidRDefault="00B733B2" w:rsidP="00B733B2">
            <w:pPr>
              <w:pStyle w:val="Heading1"/>
              <w:rPr>
                <w:sz w:val="50"/>
                <w:szCs w:val="50"/>
              </w:rPr>
            </w:pPr>
            <w:r w:rsidRPr="00B733B2">
              <w:rPr>
                <w:sz w:val="50"/>
                <w:szCs w:val="50"/>
              </w:rPr>
              <w:t>Down time Tracking System</w:t>
            </w:r>
          </w:p>
        </w:tc>
        <w:tc>
          <w:tcPr>
            <w:tcW w:w="5395" w:type="dxa"/>
          </w:tcPr>
          <w:p w14:paraId="358B24DC" w14:textId="77777777" w:rsidR="00A81248" w:rsidRPr="003A798E" w:rsidRDefault="00A81248"/>
        </w:tc>
      </w:tr>
      <w:tr w:rsidR="00A81248" w:rsidRPr="003A798E" w14:paraId="6E4538EC" w14:textId="77777777" w:rsidTr="00FB65B8">
        <w:trPr>
          <w:trHeight w:val="8059"/>
        </w:trPr>
        <w:tc>
          <w:tcPr>
            <w:tcW w:w="5395" w:type="dxa"/>
          </w:tcPr>
          <w:p w14:paraId="6820F614" w14:textId="77777777" w:rsidR="00A81248" w:rsidRPr="003A798E" w:rsidRDefault="00A8124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5ED3557A" wp14:editId="2710626A">
                      <wp:simplePos x="0" y="0"/>
                      <wp:positionH relativeFrom="margin">
                        <wp:posOffset>-438208</wp:posOffset>
                      </wp:positionH>
                      <wp:positionV relativeFrom="page">
                        <wp:posOffset>-2256040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BFC0E6" id="Group 1" o:spid="_x0000_s1026" alt="&quot;&quot;" style="position:absolute;margin-left:-34.5pt;margin-top:-177.65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538D4963" w14:textId="77777777" w:rsidR="00A81248" w:rsidRPr="003A798E" w:rsidRDefault="00A81248"/>
        </w:tc>
      </w:tr>
      <w:tr w:rsidR="00A81248" w:rsidRPr="003A798E" w14:paraId="2AAADBEF" w14:textId="77777777" w:rsidTr="00FB65B8">
        <w:trPr>
          <w:trHeight w:val="1299"/>
        </w:trPr>
        <w:tc>
          <w:tcPr>
            <w:tcW w:w="5395" w:type="dxa"/>
          </w:tcPr>
          <w:p w14:paraId="70A5AD64" w14:textId="77777777" w:rsidR="00A81248" w:rsidRPr="003A798E" w:rsidRDefault="00A81248"/>
        </w:tc>
        <w:tc>
          <w:tcPr>
            <w:tcW w:w="5395" w:type="dxa"/>
          </w:tcPr>
          <w:p w14:paraId="1EF9D8AE" w14:textId="7A9EE2F6" w:rsidR="00A81248" w:rsidRPr="003A798E" w:rsidRDefault="001B5D38" w:rsidP="00A81248">
            <w:pPr>
              <w:pStyle w:val="Heading2"/>
            </w:pPr>
            <w:r>
              <w:t>10/25/2021</w:t>
            </w:r>
          </w:p>
          <w:p w14:paraId="71FA4EB8" w14:textId="1126282D" w:rsidR="00A81248" w:rsidRPr="003A798E" w:rsidRDefault="008B5A4B" w:rsidP="00C66528">
            <w:pPr>
              <w:pStyle w:val="Heading2"/>
            </w:pPr>
            <w:r>
              <w:t>User</w:t>
            </w:r>
            <w:r w:rsidR="001B5D38">
              <w:t xml:space="preserve"> Manual</w:t>
            </w:r>
          </w:p>
        </w:tc>
      </w:tr>
      <w:tr w:rsidR="00A81248" w:rsidRPr="003A798E" w14:paraId="7932EBA9" w14:textId="77777777" w:rsidTr="00FB65B8">
        <w:trPr>
          <w:trHeight w:val="1402"/>
        </w:trPr>
        <w:tc>
          <w:tcPr>
            <w:tcW w:w="5395" w:type="dxa"/>
          </w:tcPr>
          <w:p w14:paraId="77C439A9" w14:textId="77777777" w:rsidR="00A81248" w:rsidRPr="003A798E" w:rsidRDefault="00A81248"/>
        </w:tc>
        <w:tc>
          <w:tcPr>
            <w:tcW w:w="5395" w:type="dxa"/>
          </w:tcPr>
          <w:p w14:paraId="154E5581" w14:textId="267D0C50" w:rsidR="00A81248" w:rsidRPr="003A798E" w:rsidRDefault="001B5D38" w:rsidP="00A81248">
            <w:pPr>
              <w:pStyle w:val="Heading2"/>
            </w:pPr>
            <w:r>
              <w:t>Roshini Saravanan</w:t>
            </w:r>
          </w:p>
        </w:tc>
      </w:tr>
    </w:tbl>
    <w:p w14:paraId="31879C45" w14:textId="511E8E14" w:rsidR="000C4ED1" w:rsidRPr="003A798E" w:rsidRDefault="001B5D38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3D70E8" wp14:editId="7E26F177">
                <wp:simplePos x="0" y="0"/>
                <wp:positionH relativeFrom="column">
                  <wp:posOffset>8666433</wp:posOffset>
                </wp:positionH>
                <wp:positionV relativeFrom="paragraph">
                  <wp:posOffset>-1879373</wp:posOffset>
                </wp:positionV>
                <wp:extent cx="360" cy="360"/>
                <wp:effectExtent l="57150" t="76200" r="76200" b="952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F18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679.6pt;margin-top:-150.8pt;width:5.7pt;height: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">
                <v:imagedata r:id="rId11" o:title=""/>
              </v:shape>
            </w:pict>
          </mc:Fallback>
        </mc:AlternateContent>
      </w:r>
      <w:r w:rsidR="00CE2E3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8737829" wp14:editId="650B947A">
                <wp:simplePos x="0" y="0"/>
                <wp:positionH relativeFrom="column">
                  <wp:posOffset>-179127</wp:posOffset>
                </wp:positionH>
                <wp:positionV relativeFrom="paragraph">
                  <wp:posOffset>-5044722</wp:posOffset>
                </wp:positionV>
                <wp:extent cx="360" cy="1800"/>
                <wp:effectExtent l="38100" t="38100" r="57150" b="558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8B575" id="Ink 9" o:spid="_x0000_s1026" type="#_x0000_t75" style="position:absolute;margin-left:-15.5pt;margin-top:-398.6pt;width:2.9pt;height: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">
                <v:imagedata r:id="rId13" o:title=""/>
              </v:shape>
            </w:pict>
          </mc:Fallback>
        </mc:AlternateContent>
      </w:r>
      <w:r w:rsidR="00CE2E3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C77EAE6" wp14:editId="1EDB0349">
                <wp:simplePos x="0" y="0"/>
                <wp:positionH relativeFrom="column">
                  <wp:posOffset>-176607</wp:posOffset>
                </wp:positionH>
                <wp:positionV relativeFrom="paragraph">
                  <wp:posOffset>-3629660</wp:posOffset>
                </wp:positionV>
                <wp:extent cx="360" cy="360"/>
                <wp:effectExtent l="38100" t="57150" r="76200" b="762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8415" id="Ink 8" o:spid="_x0000_s1026" type="#_x0000_t75" style="position:absolute;margin-left:-15.3pt;margin-top:-287.2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">
                <v:imagedata r:id="rId15" o:title=""/>
              </v:shape>
            </w:pict>
          </mc:Fallback>
        </mc:AlternateContent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3A798E" w14:paraId="5BB99DE6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3A82CFDE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476D5875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48E74E0E" w14:textId="77777777" w:rsidR="00A81248" w:rsidRPr="003A798E" w:rsidRDefault="00A81248"/>
        </w:tc>
        <w:tc>
          <w:tcPr>
            <w:tcW w:w="421" w:type="dxa"/>
            <w:shd w:val="clear" w:color="auto" w:fill="EDF0F4" w:themeFill="accent3"/>
          </w:tcPr>
          <w:p w14:paraId="6CAA48D9" w14:textId="77777777" w:rsidR="00A81248" w:rsidRPr="003A798E" w:rsidRDefault="00A81248"/>
        </w:tc>
      </w:tr>
      <w:tr w:rsidR="001205A1" w:rsidRPr="003A798E" w14:paraId="06FCD29C" w14:textId="77777777" w:rsidTr="00A24793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7AEB5E23" w14:textId="77777777" w:rsidR="001205A1" w:rsidRPr="003A798E" w:rsidRDefault="001205A1"/>
        </w:tc>
        <w:tc>
          <w:tcPr>
            <w:tcW w:w="9824" w:type="dxa"/>
            <w:gridSpan w:val="2"/>
            <w:shd w:val="clear" w:color="auto" w:fill="EDF0F4" w:themeFill="accent3"/>
          </w:tcPr>
          <w:p w14:paraId="2A78A5E5" w14:textId="6F8AAEE3" w:rsidR="00B733B2" w:rsidRDefault="006B6589" w:rsidP="001B5D38">
            <w:pPr>
              <w:pStyle w:val="Heading3"/>
            </w:pPr>
            <w:sdt>
              <w:sdtPr>
                <w:id w:val="-1815784635"/>
                <w:placeholder>
                  <w:docPart w:val="7B2394EF8B38403F944BBEA28AAD3E33"/>
                </w:placeholder>
                <w:temporary/>
                <w:showingPlcHdr/>
                <w15:appearance w15:val="hidden"/>
              </w:sdtPr>
              <w:sdtEndPr/>
              <w:sdtContent>
                <w:r w:rsidR="00C66528" w:rsidRPr="003A798E">
                  <w:t>INSTRUCTIONS</w:t>
                </w:r>
              </w:sdtContent>
            </w:sdt>
          </w:p>
          <w:p w14:paraId="22A9ABAA" w14:textId="016A803C" w:rsidR="00B733B2" w:rsidRDefault="00B733B2" w:rsidP="00B733B2"/>
          <w:p w14:paraId="6DC61BB1" w14:textId="77777777" w:rsidR="001B5D38" w:rsidRDefault="001B5D38" w:rsidP="00B733B2"/>
          <w:p w14:paraId="749254D3" w14:textId="75225397" w:rsidR="00CE2E37" w:rsidRDefault="00B733B2" w:rsidP="00B733B2">
            <w:pPr>
              <w:pStyle w:val="ListParagraph"/>
              <w:numPr>
                <w:ilvl w:val="0"/>
                <w:numId w:val="2"/>
              </w:numPr>
            </w:pPr>
            <w:r>
              <w:t xml:space="preserve">Go to SharePoint homepage &amp; click on the settings icon on the top right </w:t>
            </w:r>
            <w:r w:rsidR="00CE2E37">
              <w:t>hand side</w:t>
            </w:r>
            <w:r>
              <w:t xml:space="preserve"> of the page</w:t>
            </w:r>
          </w:p>
          <w:p w14:paraId="40EDBE78" w14:textId="77777777" w:rsidR="001B5D38" w:rsidRDefault="001B5D38" w:rsidP="001B5D38"/>
          <w:p w14:paraId="3F067AC9" w14:textId="488F4288" w:rsidR="00CE2E37" w:rsidRDefault="00CE2E37" w:rsidP="00CE2E37">
            <w:pPr>
              <w:pStyle w:val="ListParagraph"/>
              <w:numPr>
                <w:ilvl w:val="0"/>
                <w:numId w:val="2"/>
              </w:numPr>
            </w:pPr>
            <w:r>
              <w:t xml:space="preserve">Select ‘Site </w:t>
            </w:r>
            <w:r w:rsidR="00600A54">
              <w:t>Contents</w:t>
            </w:r>
            <w:r>
              <w:t>’</w:t>
            </w:r>
          </w:p>
          <w:p w14:paraId="54774AD4" w14:textId="77777777" w:rsidR="00B83C5E" w:rsidRDefault="00B83C5E" w:rsidP="00B83C5E"/>
          <w:p w14:paraId="01E2312C" w14:textId="781B73D3" w:rsidR="00CE2E37" w:rsidRDefault="00535BD6" w:rsidP="00CE2E37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50374F60" wp14:editId="573F40BC">
                      <wp:simplePos x="0" y="0"/>
                      <wp:positionH relativeFrom="column">
                        <wp:posOffset>7504179</wp:posOffset>
                      </wp:positionH>
                      <wp:positionV relativeFrom="paragraph">
                        <wp:posOffset>1411490</wp:posOffset>
                      </wp:positionV>
                      <wp:extent cx="3600" cy="44280"/>
                      <wp:effectExtent l="57150" t="57150" r="73025" b="89535"/>
                      <wp:wrapNone/>
                      <wp:docPr id="85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4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5E05FB" id="Ink 85" o:spid="_x0000_s1026" type="#_x0000_t75" style="position:absolute;margin-left:588.05pt;margin-top:108.35pt;width:5.95pt;height: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">
                      <v:imagedata r:id="rId17" o:title=""/>
                    </v:shape>
                  </w:pict>
                </mc:Fallback>
              </mc:AlternateContent>
            </w:r>
            <w:r w:rsidR="001B5D3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5E48F45C" wp14:editId="69A189D3">
                      <wp:simplePos x="0" y="0"/>
                      <wp:positionH relativeFrom="column">
                        <wp:posOffset>8015698</wp:posOffset>
                      </wp:positionH>
                      <wp:positionV relativeFrom="paragraph">
                        <wp:posOffset>1454732</wp:posOffset>
                      </wp:positionV>
                      <wp:extent cx="360" cy="360"/>
                      <wp:effectExtent l="57150" t="57150" r="76200" b="7620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96D128" id="Ink 33" o:spid="_x0000_s1026" type="#_x0000_t75" style="position:absolute;margin-left:628.3pt;margin-top:111.75pt;width:5.7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">
                      <v:imagedata r:id="rId11" o:title=""/>
                    </v:shape>
                  </w:pict>
                </mc:Fallback>
              </mc:AlternateContent>
            </w:r>
            <w:r w:rsidR="001B5D3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7C3685EF" wp14:editId="20525C74">
                      <wp:simplePos x="0" y="0"/>
                      <wp:positionH relativeFrom="column">
                        <wp:posOffset>7352938</wp:posOffset>
                      </wp:positionH>
                      <wp:positionV relativeFrom="paragraph">
                        <wp:posOffset>1407669</wp:posOffset>
                      </wp:positionV>
                      <wp:extent cx="360" cy="360"/>
                      <wp:effectExtent l="57150" t="57150" r="57150" b="7620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F652A" id="Ink 32" o:spid="_x0000_s1026" type="#_x0000_t75" style="position:absolute;margin-left:576.1pt;margin-top:108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">
                      <v:imagedata r:id="rId11" o:title=""/>
                    </v:shape>
                  </w:pict>
                </mc:Fallback>
              </mc:AlternateContent>
            </w:r>
            <w:r w:rsidR="001B5D3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B063801" wp14:editId="7F29C5D7">
                      <wp:simplePos x="0" y="0"/>
                      <wp:positionH relativeFrom="column">
                        <wp:posOffset>7344298</wp:posOffset>
                      </wp:positionH>
                      <wp:positionV relativeFrom="paragraph">
                        <wp:posOffset>1217731</wp:posOffset>
                      </wp:positionV>
                      <wp:extent cx="360" cy="360"/>
                      <wp:effectExtent l="57150" t="57150" r="76200" b="76200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AB1697" id="Ink 31" o:spid="_x0000_s1026" type="#_x0000_t75" style="position:absolute;margin-left:575.45pt;margin-top:93.05pt;width:5.7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">
                      <v:imagedata r:id="rId11" o:title=""/>
                    </v:shape>
                  </w:pict>
                </mc:Fallback>
              </mc:AlternateContent>
            </w:r>
            <w:r w:rsidR="001B5D3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6FF6A725" wp14:editId="41C6A872">
                      <wp:simplePos x="0" y="0"/>
                      <wp:positionH relativeFrom="column">
                        <wp:posOffset>5287618</wp:posOffset>
                      </wp:positionH>
                      <wp:positionV relativeFrom="paragraph">
                        <wp:posOffset>310531</wp:posOffset>
                      </wp:positionV>
                      <wp:extent cx="360" cy="360"/>
                      <wp:effectExtent l="76200" t="76200" r="95250" b="9525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0169ED" id="Ink 29" o:spid="_x0000_s1026" type="#_x0000_t75" style="position:absolute;margin-left:413.55pt;margin-top:21.65pt;width:5.7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">
                      <v:imagedata r:id="rId11" o:title=""/>
                    </v:shape>
                  </w:pict>
                </mc:Fallback>
              </mc:AlternateContent>
            </w:r>
            <w:r w:rsidR="00CE2E37">
              <w:rPr>
                <w:noProof/>
              </w:rPr>
              <w:drawing>
                <wp:inline distT="0" distB="0" distL="0" distR="0" wp14:anchorId="54F5AEE6" wp14:editId="5BDB3450">
                  <wp:extent cx="6238240" cy="216471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8A70D" w14:textId="75315278" w:rsidR="00B83C5E" w:rsidRDefault="00B83C5E" w:rsidP="00B83C5E">
            <w:pPr>
              <w:pStyle w:val="ListParagraph"/>
              <w:rPr>
                <w:noProof/>
              </w:rPr>
            </w:pPr>
          </w:p>
          <w:p w14:paraId="0035B83D" w14:textId="4E9FFE99" w:rsidR="001B5D38" w:rsidRDefault="00535BD6" w:rsidP="00B83C5E">
            <w:pPr>
              <w:pStyle w:val="ListParagraph"/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6AF70374" wp14:editId="5AA33DAF">
                      <wp:simplePos x="0" y="0"/>
                      <wp:positionH relativeFrom="column">
                        <wp:posOffset>7073259</wp:posOffset>
                      </wp:positionH>
                      <wp:positionV relativeFrom="paragraph">
                        <wp:posOffset>8968</wp:posOffset>
                      </wp:positionV>
                      <wp:extent cx="219600" cy="285120"/>
                      <wp:effectExtent l="57150" t="38100" r="66675" b="95885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0" cy="28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D83FFD" id="Ink 67" o:spid="_x0000_s1026" type="#_x0000_t75" style="position:absolute;margin-left:554.1pt;margin-top:-2.1pt;width:23pt;height:2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">
                      <v:imagedata r:id="rId24" o:title=""/>
                    </v:shape>
                  </w:pict>
                </mc:Fallback>
              </mc:AlternateContent>
            </w:r>
          </w:p>
          <w:p w14:paraId="4A855794" w14:textId="77777777" w:rsidR="001B5D38" w:rsidRDefault="001B5D38" w:rsidP="00B83C5E">
            <w:pPr>
              <w:pStyle w:val="ListParagraph"/>
              <w:rPr>
                <w:noProof/>
              </w:rPr>
            </w:pPr>
          </w:p>
          <w:p w14:paraId="0586A5F8" w14:textId="37777E4F" w:rsidR="00CE2E37" w:rsidRDefault="00B83C5E" w:rsidP="00B83C5E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Select list under the ‘New’ drop down</w:t>
            </w:r>
            <w:r w:rsidR="00016D02">
              <w:rPr>
                <w:noProof/>
              </w:rPr>
              <w:t xml:space="preserve">. </w:t>
            </w:r>
            <w:r w:rsidR="00016D02">
              <w:t>Name</w:t>
            </w:r>
            <w:r w:rsidR="00016D02">
              <w:t xml:space="preserve"> the </w:t>
            </w:r>
            <w:r w:rsidR="00016D02">
              <w:t>list as</w:t>
            </w:r>
            <w:r w:rsidR="00016D02">
              <w:t xml:space="preserve"> </w:t>
            </w:r>
            <w:r w:rsidR="00016D02" w:rsidRPr="00DA2AC0">
              <w:rPr>
                <w:b/>
                <w:bCs/>
              </w:rPr>
              <w:t>downtime_system</w:t>
            </w:r>
            <w:r w:rsidR="00016D02">
              <w:t>.</w:t>
            </w:r>
          </w:p>
          <w:p w14:paraId="07582009" w14:textId="1EBD6B96" w:rsidR="001B5D38" w:rsidRDefault="001B5D38" w:rsidP="001B5D38">
            <w:pPr>
              <w:rPr>
                <w:noProof/>
              </w:rPr>
            </w:pPr>
          </w:p>
          <w:p w14:paraId="63D51A9A" w14:textId="0A23D266" w:rsidR="001B5D38" w:rsidRDefault="00535BD6" w:rsidP="001B5D38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1B4B5991" wp14:editId="55016294">
                      <wp:simplePos x="0" y="0"/>
                      <wp:positionH relativeFrom="column">
                        <wp:posOffset>-599781</wp:posOffset>
                      </wp:positionH>
                      <wp:positionV relativeFrom="paragraph">
                        <wp:posOffset>58974</wp:posOffset>
                      </wp:positionV>
                      <wp:extent cx="20520" cy="423000"/>
                      <wp:effectExtent l="38100" t="57150" r="74930" b="72390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42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67A290" id="Ink 82" o:spid="_x0000_s1026" type="#_x0000_t75" style="position:absolute;margin-left:-50.05pt;margin-top:1.8pt;width:7.25pt;height:38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">
                      <v:imagedata r:id="rId26" o:title=""/>
                    </v:shape>
                  </w:pict>
                </mc:Fallback>
              </mc:AlternateContent>
            </w:r>
          </w:p>
          <w:p w14:paraId="55F3A00A" w14:textId="0C0B30DD" w:rsidR="00CE2E37" w:rsidRDefault="00535BD6" w:rsidP="00B83C5E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245E48CE" wp14:editId="0EAC8896">
                      <wp:simplePos x="0" y="0"/>
                      <wp:positionH relativeFrom="column">
                        <wp:posOffset>-699501</wp:posOffset>
                      </wp:positionH>
                      <wp:positionV relativeFrom="paragraph">
                        <wp:posOffset>820539</wp:posOffset>
                      </wp:positionV>
                      <wp:extent cx="47880" cy="914040"/>
                      <wp:effectExtent l="38100" t="38100" r="66675" b="57785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9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1E9218" id="Ink 83" o:spid="_x0000_s1026" type="#_x0000_t75" style="position:absolute;margin-left:-57.95pt;margin-top:61.8pt;width:9.4pt;height:7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3D146401" wp14:editId="08F70F6B">
                      <wp:simplePos x="0" y="0"/>
                      <wp:positionH relativeFrom="column">
                        <wp:posOffset>6763385</wp:posOffset>
                      </wp:positionH>
                      <wp:positionV relativeFrom="paragraph">
                        <wp:posOffset>-635</wp:posOffset>
                      </wp:positionV>
                      <wp:extent cx="618140" cy="2095910"/>
                      <wp:effectExtent l="57150" t="57150" r="0" b="7620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8140" cy="20959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5F173A" id="Ink 78" o:spid="_x0000_s1026" type="#_x0000_t75" style="position:absolute;margin-left:529.7pt;margin-top:-2.85pt;width:54.3pt;height:170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08A11ED" wp14:editId="0724068D">
                      <wp:simplePos x="0" y="0"/>
                      <wp:positionH relativeFrom="column">
                        <wp:posOffset>6553419</wp:posOffset>
                      </wp:positionH>
                      <wp:positionV relativeFrom="paragraph">
                        <wp:posOffset>859668</wp:posOffset>
                      </wp:positionV>
                      <wp:extent cx="15120" cy="118440"/>
                      <wp:effectExtent l="38100" t="38100" r="80645" b="7239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4003D5" id="Ink 64" o:spid="_x0000_s1026" type="#_x0000_t75" style="position:absolute;margin-left:513.2pt;margin-top:64.85pt;width:6.9pt;height: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">
                      <v:imagedata r:id="rId32" o:title=""/>
                    </v:shape>
                  </w:pict>
                </mc:Fallback>
              </mc:AlternateContent>
            </w:r>
            <w:r w:rsidR="001B5D3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1F7EF249" wp14:editId="124D0BA7">
                      <wp:simplePos x="0" y="0"/>
                      <wp:positionH relativeFrom="column">
                        <wp:posOffset>1582304</wp:posOffset>
                      </wp:positionH>
                      <wp:positionV relativeFrom="paragraph">
                        <wp:posOffset>258041</wp:posOffset>
                      </wp:positionV>
                      <wp:extent cx="704880" cy="275760"/>
                      <wp:effectExtent l="57150" t="57150" r="0" b="4826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4880" cy="27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E8786" id="Ink 14" o:spid="_x0000_s1026" type="#_x0000_t75" style="position:absolute;margin-left:123.9pt;margin-top:19.6pt;width:56.9pt;height:2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">
                      <v:imagedata r:id="rId34" o:title=""/>
                    </v:shape>
                  </w:pict>
                </mc:Fallback>
              </mc:AlternateContent>
            </w:r>
            <w:r w:rsidR="00B83C5E">
              <w:rPr>
                <w:noProof/>
              </w:rPr>
              <w:drawing>
                <wp:inline distT="0" distB="0" distL="0" distR="0" wp14:anchorId="21ACA959" wp14:editId="7F4671E2">
                  <wp:extent cx="6271895" cy="23444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58" t="33166" r="-1"/>
                          <a:stretch/>
                        </pic:blipFill>
                        <pic:spPr bwMode="auto">
                          <a:xfrm>
                            <a:off x="0" y="0"/>
                            <a:ext cx="6271895" cy="2344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80C24B" w14:textId="77777777" w:rsidR="00CE2E37" w:rsidRDefault="00CE2E37" w:rsidP="00B83C5E"/>
          <w:p w14:paraId="024018E2" w14:textId="77777777" w:rsidR="00B83C5E" w:rsidRDefault="00B83C5E" w:rsidP="00B83C5E">
            <w:pPr>
              <w:ind w:left="360"/>
            </w:pPr>
          </w:p>
          <w:p w14:paraId="6000C292" w14:textId="77777777" w:rsidR="00B83C5E" w:rsidRDefault="00B83C5E" w:rsidP="00B83C5E">
            <w:pPr>
              <w:ind w:left="360"/>
            </w:pPr>
          </w:p>
          <w:p w14:paraId="4FC6C48B" w14:textId="77777777" w:rsidR="00B83C5E" w:rsidRDefault="00B83C5E" w:rsidP="00B83C5E">
            <w:pPr>
              <w:ind w:left="360"/>
            </w:pPr>
          </w:p>
          <w:p w14:paraId="142D0C12" w14:textId="77777777" w:rsidR="00B83C5E" w:rsidRDefault="00B83C5E" w:rsidP="00B83C5E">
            <w:pPr>
              <w:ind w:left="360"/>
            </w:pPr>
          </w:p>
          <w:p w14:paraId="499BBBBE" w14:textId="77777777" w:rsidR="00B83C5E" w:rsidRDefault="00B83C5E" w:rsidP="00B83C5E">
            <w:pPr>
              <w:ind w:left="360"/>
            </w:pPr>
          </w:p>
          <w:p w14:paraId="62786690" w14:textId="77777777" w:rsidR="00B83C5E" w:rsidRDefault="00B83C5E" w:rsidP="00B83C5E">
            <w:pPr>
              <w:ind w:left="360"/>
            </w:pPr>
          </w:p>
          <w:p w14:paraId="623A24C4" w14:textId="7D22E958" w:rsidR="00B83C5E" w:rsidRDefault="00535BD6" w:rsidP="00B83C5E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3F5ED22D" wp14:editId="5A2FB510">
                      <wp:simplePos x="0" y="0"/>
                      <wp:positionH relativeFrom="column">
                        <wp:posOffset>6931779</wp:posOffset>
                      </wp:positionH>
                      <wp:positionV relativeFrom="paragraph">
                        <wp:posOffset>853464</wp:posOffset>
                      </wp:positionV>
                      <wp:extent cx="33120" cy="1283040"/>
                      <wp:effectExtent l="57150" t="57150" r="62230" b="69850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128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0E80B9" id="Ink 80" o:spid="_x0000_s1026" type="#_x0000_t75" style="position:absolute;margin-left:542.95pt;margin-top:64.4pt;width:8.25pt;height:106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2C964CBA" wp14:editId="617BB041">
                      <wp:simplePos x="0" y="0"/>
                      <wp:positionH relativeFrom="column">
                        <wp:posOffset>7477899</wp:posOffset>
                      </wp:positionH>
                      <wp:positionV relativeFrom="paragraph">
                        <wp:posOffset>217192</wp:posOffset>
                      </wp:positionV>
                      <wp:extent cx="5040" cy="2880"/>
                      <wp:effectExtent l="57150" t="57150" r="90805" b="7366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23B61A" id="Ink 70" o:spid="_x0000_s1026" type="#_x0000_t75" style="position:absolute;margin-left:586pt;margin-top:14.25pt;width:6.1pt;height:5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">
                      <v:imagedata r:id="rId39" o:title=""/>
                    </v:shape>
                  </w:pict>
                </mc:Fallback>
              </mc:AlternateContent>
            </w:r>
          </w:p>
          <w:p w14:paraId="2ABB7B21" w14:textId="464DD645" w:rsidR="00B83C5E" w:rsidRDefault="00535BD6" w:rsidP="00B83C5E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321F966" wp14:editId="371D79C4">
                      <wp:simplePos x="0" y="0"/>
                      <wp:positionH relativeFrom="column">
                        <wp:posOffset>6949640</wp:posOffset>
                      </wp:positionH>
                      <wp:positionV relativeFrom="paragraph">
                        <wp:posOffset>-386875</wp:posOffset>
                      </wp:positionV>
                      <wp:extent cx="10800" cy="186480"/>
                      <wp:effectExtent l="38100" t="57150" r="84455" b="80645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18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B8A69" id="Ink 81" o:spid="_x0000_s1026" type="#_x0000_t75" style="position:absolute;margin-left:544.4pt;margin-top:-33.3pt;width:6.5pt;height:2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">
                      <v:imagedata r:id="rId41" o:title=""/>
                    </v:shape>
                  </w:pict>
                </mc:Fallback>
              </mc:AlternateContent>
            </w:r>
          </w:p>
          <w:p w14:paraId="4DFF08C3" w14:textId="77777777" w:rsidR="00B83C5E" w:rsidRDefault="00B83C5E" w:rsidP="00B83C5E">
            <w:pPr>
              <w:ind w:left="360"/>
            </w:pPr>
          </w:p>
          <w:p w14:paraId="093E8509" w14:textId="1F4BE9B7" w:rsidR="00F20422" w:rsidRDefault="00F20422" w:rsidP="00F20422">
            <w:pPr>
              <w:pStyle w:val="ListParagraph"/>
            </w:pPr>
          </w:p>
          <w:p w14:paraId="645BF8F3" w14:textId="77777777" w:rsidR="00F20422" w:rsidRDefault="00F20422" w:rsidP="00F20422">
            <w:pPr>
              <w:pStyle w:val="ListParagraph"/>
            </w:pPr>
          </w:p>
          <w:p w14:paraId="68502A30" w14:textId="77777777" w:rsidR="00E920DB" w:rsidRDefault="00535BD6" w:rsidP="00E920DB">
            <w:pPr>
              <w:pStyle w:val="ListParagraph"/>
              <w:numPr>
                <w:ilvl w:val="0"/>
                <w:numId w:val="2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5CB04E30" wp14:editId="394BCD4E">
                      <wp:simplePos x="0" y="0"/>
                      <wp:positionH relativeFrom="column">
                        <wp:posOffset>-726280</wp:posOffset>
                      </wp:positionH>
                      <wp:positionV relativeFrom="paragraph">
                        <wp:posOffset>236500</wp:posOffset>
                      </wp:positionV>
                      <wp:extent cx="3600" cy="12600"/>
                      <wp:effectExtent l="57150" t="38100" r="73025" b="8318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FA2FB" id="Ink 79" o:spid="_x0000_s1026" type="#_x0000_t75" style="position:absolute;margin-left:-60.05pt;margin-top:15.75pt;width:5.95pt;height:6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">
                      <v:imagedata r:id="rId43" o:title=""/>
                    </v:shape>
                  </w:pict>
                </mc:Fallback>
              </mc:AlternateContent>
            </w:r>
            <w:r w:rsidR="00F20422">
              <w:t>Click ‘Add column’</w:t>
            </w:r>
            <w:r w:rsidR="00CC21E8">
              <w:t xml:space="preserve"> and </w:t>
            </w:r>
            <w:r w:rsidR="00E920DB">
              <w:t>add these columns:</w:t>
            </w:r>
            <w:r w:rsidR="00CC21E8">
              <w:t xml:space="preserve"> </w:t>
            </w:r>
          </w:p>
          <w:p w14:paraId="10BC7279" w14:textId="01364867" w:rsidR="00E920DB" w:rsidRPr="00E920DB" w:rsidRDefault="00F20422" w:rsidP="00E920DB">
            <w:pPr>
              <w:pStyle w:val="ListParagraph"/>
              <w:numPr>
                <w:ilvl w:val="0"/>
                <w:numId w:val="7"/>
              </w:numPr>
            </w:pPr>
            <w:r w:rsidRPr="00E920DB">
              <w:t xml:space="preserve">Product_Name </w:t>
            </w:r>
            <w:r w:rsidR="00E920DB" w:rsidRPr="00E920DB">
              <w:t>– single line of text</w:t>
            </w:r>
          </w:p>
          <w:p w14:paraId="6F8CD292" w14:textId="71F5066E" w:rsidR="00E920DB" w:rsidRDefault="00E920DB" w:rsidP="00E920DB">
            <w:pPr>
              <w:pStyle w:val="ListParagraph"/>
              <w:numPr>
                <w:ilvl w:val="0"/>
                <w:numId w:val="7"/>
              </w:numPr>
            </w:pPr>
            <w:r>
              <w:t>Status – single line of text</w:t>
            </w:r>
          </w:p>
          <w:p w14:paraId="6004AEF5" w14:textId="3FDA909C" w:rsidR="00E920DB" w:rsidRPr="00E920DB" w:rsidRDefault="00E920DB" w:rsidP="00E920DB">
            <w:pPr>
              <w:pStyle w:val="ListParagraph"/>
              <w:numPr>
                <w:ilvl w:val="0"/>
                <w:numId w:val="7"/>
              </w:numPr>
            </w:pPr>
            <w:r>
              <w:t>Date_Time – Date and time</w:t>
            </w:r>
          </w:p>
          <w:p w14:paraId="6AD4D5DC" w14:textId="594FBC7A" w:rsidR="001B5D38" w:rsidRPr="00E920DB" w:rsidRDefault="00E920DB" w:rsidP="00E920DB">
            <w:r>
              <w:t xml:space="preserve">            *</w:t>
            </w:r>
            <w:r w:rsidR="00F20422" w:rsidRPr="00E920DB">
              <w:t xml:space="preserve">(make sure the columns are named exactly </w:t>
            </w:r>
            <w:r>
              <w:t>as shown above,</w:t>
            </w:r>
            <w:r w:rsidR="00F20422" w:rsidRPr="00E920DB">
              <w:t xml:space="preserve"> as it has to match what we have in the power app</w:t>
            </w:r>
            <w:r w:rsidR="00600A54" w:rsidRPr="00E920DB">
              <w:t>s system</w:t>
            </w:r>
            <w:r w:rsidR="00F20422" w:rsidRPr="00E920DB">
              <w:t>.)</w:t>
            </w:r>
          </w:p>
          <w:p w14:paraId="732EE90C" w14:textId="77777777" w:rsidR="00B83C5E" w:rsidRDefault="00B83C5E" w:rsidP="00B83C5E"/>
          <w:p w14:paraId="11FCE83A" w14:textId="77777777" w:rsidR="00600A54" w:rsidRDefault="001B5D38" w:rsidP="00B83C5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466CEB3D" wp14:editId="5ED2813E">
                      <wp:simplePos x="0" y="0"/>
                      <wp:positionH relativeFrom="column">
                        <wp:posOffset>7302898</wp:posOffset>
                      </wp:positionH>
                      <wp:positionV relativeFrom="paragraph">
                        <wp:posOffset>497375</wp:posOffset>
                      </wp:positionV>
                      <wp:extent cx="360" cy="360"/>
                      <wp:effectExtent l="57150" t="57150" r="76200" b="76200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B1A36F" id="Ink 34" o:spid="_x0000_s1026" type="#_x0000_t75" style="position:absolute;margin-left:572.2pt;margin-top:36.35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">
                      <v:imagedata r:id="rId11" o:title=""/>
                    </v:shape>
                  </w:pict>
                </mc:Fallback>
              </mc:AlternateContent>
            </w:r>
            <w:r w:rsidR="00CC21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770AD7C7" wp14:editId="13D68FDA">
                      <wp:simplePos x="0" y="0"/>
                      <wp:positionH relativeFrom="column">
                        <wp:posOffset>1480258</wp:posOffset>
                      </wp:positionH>
                      <wp:positionV relativeFrom="paragraph">
                        <wp:posOffset>1718838</wp:posOffset>
                      </wp:positionV>
                      <wp:extent cx="82080" cy="15840"/>
                      <wp:effectExtent l="76200" t="76200" r="89535" b="9906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FD809A" id="Ink 19" o:spid="_x0000_s1026" type="#_x0000_t75" style="position:absolute;margin-left:113.75pt;margin-top:132.55pt;width:12.1pt;height: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">
                      <v:imagedata r:id="rId46" o:title=""/>
                    </v:shape>
                  </w:pict>
                </mc:Fallback>
              </mc:AlternateContent>
            </w:r>
            <w:r w:rsidR="00CC21E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07F752F8" wp14:editId="6B42FF9B">
                      <wp:simplePos x="0" y="0"/>
                      <wp:positionH relativeFrom="column">
                        <wp:posOffset>1486378</wp:posOffset>
                      </wp:positionH>
                      <wp:positionV relativeFrom="paragraph">
                        <wp:posOffset>1748358</wp:posOffset>
                      </wp:positionV>
                      <wp:extent cx="153360" cy="20520"/>
                      <wp:effectExtent l="76200" t="76200" r="75565" b="93980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AA8897" id="Ink 18" o:spid="_x0000_s1026" type="#_x0000_t75" style="position:absolute;margin-left:114.25pt;margin-top:134.8pt;width:17.75pt;height: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">
                      <v:imagedata r:id="rId48" o:title=""/>
                    </v:shape>
                  </w:pict>
                </mc:Fallback>
              </mc:AlternateContent>
            </w:r>
          </w:p>
          <w:p w14:paraId="0FEDE331" w14:textId="3D14D3BB" w:rsidR="00B83C5E" w:rsidRDefault="00600A54" w:rsidP="00B83C5E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AA68A1D" wp14:editId="7C54DCA1">
                      <wp:simplePos x="0" y="0"/>
                      <wp:positionH relativeFrom="column">
                        <wp:posOffset>8562340</wp:posOffset>
                      </wp:positionH>
                      <wp:positionV relativeFrom="paragraph">
                        <wp:posOffset>577850</wp:posOffset>
                      </wp:positionV>
                      <wp:extent cx="3535" cy="55880"/>
                      <wp:effectExtent l="38100" t="38100" r="73025" b="77470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5" cy="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22B05" id="Ink 37" o:spid="_x0000_s1026" type="#_x0000_t75" style="position:absolute;margin-left:671.15pt;margin-top:42.7pt;width:6.5pt;height:1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">
                      <v:imagedata r:id="rId50" o:title=""/>
                    </v:shape>
                  </w:pict>
                </mc:Fallback>
              </mc:AlternateContent>
            </w:r>
            <w:r w:rsidR="00B83C5E">
              <w:rPr>
                <w:noProof/>
              </w:rPr>
              <w:drawing>
                <wp:inline distT="0" distB="0" distL="0" distR="0" wp14:anchorId="0D16ABC9" wp14:editId="087D5897">
                  <wp:extent cx="6238240" cy="301179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14170"/>
                          <a:stretch/>
                        </pic:blipFill>
                        <pic:spPr bwMode="auto">
                          <a:xfrm>
                            <a:off x="0" y="0"/>
                            <a:ext cx="6238240" cy="3011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FE600A" w14:textId="4C973B4C" w:rsidR="00F20422" w:rsidRDefault="00DA2AC0" w:rsidP="00F20422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0CAA434" wp14:editId="20DD9ED3">
                      <wp:simplePos x="0" y="0"/>
                      <wp:positionH relativeFrom="column">
                        <wp:posOffset>4549660</wp:posOffset>
                      </wp:positionH>
                      <wp:positionV relativeFrom="paragraph">
                        <wp:posOffset>14663</wp:posOffset>
                      </wp:positionV>
                      <wp:extent cx="360" cy="360"/>
                      <wp:effectExtent l="57150" t="57150" r="76200" b="76200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69B93" id="Ink 21" o:spid="_x0000_s1026" type="#_x0000_t75" style="position:absolute;margin-left:355.4pt;margin-top:-1.65pt;width:5.7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">
                      <v:imagedata r:id="rId11" o:title=""/>
                    </v:shape>
                  </w:pict>
                </mc:Fallback>
              </mc:AlternateContent>
            </w:r>
          </w:p>
          <w:p w14:paraId="5B746B3E" w14:textId="77777777" w:rsidR="001B5D38" w:rsidRDefault="001B5D38" w:rsidP="001B5D38">
            <w:pPr>
              <w:pStyle w:val="ListParagraph"/>
            </w:pPr>
          </w:p>
          <w:p w14:paraId="60096D1A" w14:textId="1A3EED3E" w:rsidR="00923E2C" w:rsidRDefault="00DA2AC0" w:rsidP="00E920DB">
            <w:pPr>
              <w:pStyle w:val="ListParagraph"/>
              <w:numPr>
                <w:ilvl w:val="0"/>
                <w:numId w:val="2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0C47313C" wp14:editId="5189AF4A">
                      <wp:simplePos x="0" y="0"/>
                      <wp:positionH relativeFrom="column">
                        <wp:posOffset>7513955</wp:posOffset>
                      </wp:positionH>
                      <wp:positionV relativeFrom="paragraph">
                        <wp:posOffset>638175</wp:posOffset>
                      </wp:positionV>
                      <wp:extent cx="17780" cy="111125"/>
                      <wp:effectExtent l="38100" t="76200" r="77470" b="6032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E8B7EE" id="Ink 25" o:spid="_x0000_s1026" type="#_x0000_t75" style="position:absolute;margin-left:588.85pt;margin-top:47.45pt;width:6.95pt;height:14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">
                      <v:imagedata r:id="rId54" o:title=""/>
                    </v:shape>
                  </w:pict>
                </mc:Fallback>
              </mc:AlternateContent>
            </w:r>
            <w:r w:rsidR="00E920DB">
              <w:t xml:space="preserve">There is a title column created when the list is created and make sure it’s marked as not required field under list settings. This </w:t>
            </w:r>
            <w:r w:rsidR="00CC21E8">
              <w:t xml:space="preserve">is what </w:t>
            </w:r>
            <w:r w:rsidR="00ED010E">
              <w:t>the list</w:t>
            </w:r>
            <w:r w:rsidR="00CC21E8">
              <w:t xml:space="preserve"> should finally look like</w:t>
            </w:r>
            <w:r>
              <w:t>.</w:t>
            </w:r>
          </w:p>
          <w:p w14:paraId="5479FAB6" w14:textId="77777777" w:rsidR="001B5D38" w:rsidRDefault="001B5D38" w:rsidP="001B5D38"/>
          <w:p w14:paraId="32A7EBAA" w14:textId="21F68646" w:rsidR="00F20422" w:rsidRDefault="00F3554C" w:rsidP="00923E2C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3FB23D9D" wp14:editId="5F49E308">
                      <wp:simplePos x="0" y="0"/>
                      <wp:positionH relativeFrom="column">
                        <wp:posOffset>-687705</wp:posOffset>
                      </wp:positionH>
                      <wp:positionV relativeFrom="paragraph">
                        <wp:posOffset>1205865</wp:posOffset>
                      </wp:positionV>
                      <wp:extent cx="431800" cy="314325"/>
                      <wp:effectExtent l="38100" t="38100" r="82550" b="66675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1800" cy="314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B24C9D" id="Ink 60" o:spid="_x0000_s1026" type="#_x0000_t75" style="position:absolute;margin-left:-56.95pt;margin-top:92.15pt;width:39.65pt;height:3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">
                      <v:imagedata r:id="rId56" o:title=""/>
                    </v:shape>
                  </w:pict>
                </mc:Fallback>
              </mc:AlternateContent>
            </w:r>
            <w:r w:rsidR="00DA2AC0">
              <w:t xml:space="preserve"> </w:t>
            </w:r>
            <w:r w:rsidR="00CC21E8">
              <w:rPr>
                <w:noProof/>
              </w:rPr>
              <w:drawing>
                <wp:inline distT="0" distB="0" distL="0" distR="0" wp14:anchorId="61A1C0D0" wp14:editId="156ED5BD">
                  <wp:extent cx="6238240" cy="24657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246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164A4" w14:textId="5219493E" w:rsidR="00CE2E37" w:rsidRDefault="00DA2AC0" w:rsidP="00F2042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F1BC10B" wp14:editId="77B7D739">
                      <wp:simplePos x="0" y="0"/>
                      <wp:positionH relativeFrom="column">
                        <wp:posOffset>8369578</wp:posOffset>
                      </wp:positionH>
                      <wp:positionV relativeFrom="paragraph">
                        <wp:posOffset>152744</wp:posOffset>
                      </wp:positionV>
                      <wp:extent cx="360" cy="360"/>
                      <wp:effectExtent l="57150" t="38100" r="76200" b="762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6F7681" id="Ink 20" o:spid="_x0000_s1026" type="#_x0000_t75" style="position:absolute;margin-left:656.15pt;margin-top:9.25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">
                      <v:imagedata r:id="rId11" o:title=""/>
                    </v:shape>
                  </w:pict>
                </mc:Fallback>
              </mc:AlternateContent>
            </w:r>
          </w:p>
          <w:p w14:paraId="69334161" w14:textId="77777777" w:rsidR="00EC2B3A" w:rsidRDefault="00EC2B3A" w:rsidP="001B5D38"/>
          <w:p w14:paraId="75378231" w14:textId="77777777" w:rsidR="00EC2B3A" w:rsidRDefault="00EC2B3A" w:rsidP="00EC2B3A">
            <w:pPr>
              <w:pStyle w:val="ListParagraph"/>
            </w:pPr>
          </w:p>
          <w:p w14:paraId="7694932E" w14:textId="77777777" w:rsidR="00EC2B3A" w:rsidRDefault="00EC2B3A" w:rsidP="00EC2B3A">
            <w:pPr>
              <w:pStyle w:val="ListParagraph"/>
            </w:pPr>
          </w:p>
          <w:p w14:paraId="76348524" w14:textId="0E6372D0" w:rsidR="00600A54" w:rsidRDefault="00535BD6" w:rsidP="00600A54">
            <w:pPr>
              <w:pStyle w:val="ListParagrap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18383E2D" wp14:editId="60D0F95B">
                      <wp:simplePos x="0" y="0"/>
                      <wp:positionH relativeFrom="column">
                        <wp:posOffset>6816939</wp:posOffset>
                      </wp:positionH>
                      <wp:positionV relativeFrom="paragraph">
                        <wp:posOffset>-910675</wp:posOffset>
                      </wp:positionV>
                      <wp:extent cx="173880" cy="781920"/>
                      <wp:effectExtent l="38100" t="38100" r="93345" b="94615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880" cy="78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6E477" id="Ink 84" o:spid="_x0000_s1026" type="#_x0000_t75" style="position:absolute;margin-left:533.95pt;margin-top:-74.5pt;width:19.4pt;height:67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">
                      <v:imagedata r:id="rId60" o:title=""/>
                    </v:shape>
                  </w:pict>
                </mc:Fallback>
              </mc:AlternateContent>
            </w:r>
            <w:r w:rsidR="00EC2B3A">
              <w:t xml:space="preserve"> </w:t>
            </w:r>
          </w:p>
          <w:p w14:paraId="7C7C768A" w14:textId="1D6B9A2C" w:rsidR="00600A54" w:rsidRDefault="00600A54" w:rsidP="00600A54">
            <w:pPr>
              <w:pStyle w:val="ListParagrap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4064747" wp14:editId="0A352B73">
                      <wp:simplePos x="0" y="0"/>
                      <wp:positionH relativeFrom="column">
                        <wp:posOffset>946378</wp:posOffset>
                      </wp:positionH>
                      <wp:positionV relativeFrom="paragraph">
                        <wp:posOffset>44172</wp:posOffset>
                      </wp:positionV>
                      <wp:extent cx="360" cy="360"/>
                      <wp:effectExtent l="57150" t="57150" r="76200" b="76200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07D617" id="Ink 38" o:spid="_x0000_s1026" type="#_x0000_t75" style="position:absolute;margin-left:71.7pt;margin-top:.65pt;width:5.7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">
                      <v:imagedata r:id="rId11" o:title=""/>
                    </v:shape>
                  </w:pict>
                </mc:Fallback>
              </mc:AlternateContent>
            </w:r>
          </w:p>
          <w:p w14:paraId="3A27C948" w14:textId="58437E90" w:rsidR="00E920DB" w:rsidRDefault="00E920DB" w:rsidP="00E920DB">
            <w:pPr>
              <w:pStyle w:val="ListParagraph"/>
              <w:numPr>
                <w:ilvl w:val="0"/>
                <w:numId w:val="2"/>
              </w:numPr>
            </w:pPr>
            <w:r>
              <w:t xml:space="preserve">Download the power app from Github. </w:t>
            </w:r>
          </w:p>
          <w:p w14:paraId="00D7D779" w14:textId="11A0F057" w:rsidR="00CE2E37" w:rsidRDefault="000C2551" w:rsidP="00E920DB">
            <w:pPr>
              <w:pStyle w:val="ListParagraph"/>
              <w:numPr>
                <w:ilvl w:val="0"/>
                <w:numId w:val="8"/>
              </w:numPr>
            </w:pPr>
            <w:r>
              <w:t>U</w:t>
            </w:r>
            <w:r w:rsidR="00EC2B3A">
              <w:t>p</w:t>
            </w:r>
            <w:r w:rsidR="00600A54">
              <w:t>load</w:t>
            </w:r>
            <w:r w:rsidR="00EC2B3A">
              <w:t xml:space="preserve"> </w:t>
            </w:r>
            <w:r w:rsidR="00E920DB">
              <w:t>the app to power apps</w:t>
            </w:r>
            <w:r w:rsidR="00BF79E2">
              <w:t xml:space="preserve"> by following the on-screen instructions</w:t>
            </w:r>
          </w:p>
          <w:p w14:paraId="765E936C" w14:textId="37572836" w:rsidR="00EC2B3A" w:rsidRDefault="00EC2B3A" w:rsidP="00EC2B3A">
            <w:pPr>
              <w:pStyle w:val="ListParagraph"/>
            </w:pPr>
          </w:p>
          <w:p w14:paraId="25AE6873" w14:textId="77777777" w:rsidR="001B5D38" w:rsidRDefault="001B5D38" w:rsidP="00EC2B3A">
            <w:pPr>
              <w:pStyle w:val="ListParagraph"/>
            </w:pPr>
          </w:p>
          <w:p w14:paraId="39F261F2" w14:textId="01C5AEEC" w:rsidR="00EC2B3A" w:rsidRDefault="00BF79E2" w:rsidP="00EC2B3A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7D44737" wp14:editId="45BCB44B">
                  <wp:extent cx="6238240" cy="244348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14CF9" w14:textId="2EE9CC89" w:rsidR="00CE2E37" w:rsidRDefault="00CE2E37" w:rsidP="00EC2B3A">
            <w:pPr>
              <w:pStyle w:val="ListParagraph"/>
            </w:pPr>
          </w:p>
          <w:p w14:paraId="5A58658E" w14:textId="413662C5" w:rsidR="001B5D38" w:rsidRDefault="00BF79E2" w:rsidP="00EC2B3A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E780624" wp14:editId="19839A04">
                  <wp:extent cx="5673823" cy="1685860"/>
                  <wp:effectExtent l="0" t="0" r="317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953" cy="169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C3C5B" w14:textId="77777777" w:rsidR="001B5D38" w:rsidRDefault="001B5D38" w:rsidP="001B5D38"/>
          <w:p w14:paraId="4E4D8C2F" w14:textId="2C3F0389" w:rsidR="001B5D38" w:rsidRDefault="001B5D38" w:rsidP="001B5D38">
            <w:pPr>
              <w:pStyle w:val="ListParagraph"/>
            </w:pPr>
          </w:p>
          <w:p w14:paraId="087765A8" w14:textId="4CE53359" w:rsidR="00AB0B0D" w:rsidRDefault="00AB0B0D" w:rsidP="001B5D38">
            <w:pPr>
              <w:pStyle w:val="ListParagraph"/>
            </w:pPr>
          </w:p>
          <w:p w14:paraId="0FEFB1B4" w14:textId="79810E18" w:rsidR="00AB0B0D" w:rsidRDefault="00AB0B0D" w:rsidP="001B5D38">
            <w:pPr>
              <w:pStyle w:val="ListParagraph"/>
            </w:pPr>
          </w:p>
          <w:p w14:paraId="6706A866" w14:textId="77777777" w:rsidR="00AB0B0D" w:rsidRDefault="00AB0B0D" w:rsidP="001B5D38">
            <w:pPr>
              <w:pStyle w:val="ListParagraph"/>
            </w:pPr>
          </w:p>
          <w:p w14:paraId="4095B9ED" w14:textId="1C182282" w:rsidR="00BF79E2" w:rsidRDefault="00BF79E2" w:rsidP="00BF79E2">
            <w:pPr>
              <w:pStyle w:val="ListParagraph"/>
              <w:numPr>
                <w:ilvl w:val="0"/>
                <w:numId w:val="2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64F0A686" wp14:editId="6E460A61">
                      <wp:simplePos x="0" y="0"/>
                      <wp:positionH relativeFrom="column">
                        <wp:posOffset>2575156</wp:posOffset>
                      </wp:positionH>
                      <wp:positionV relativeFrom="paragraph">
                        <wp:posOffset>83144</wp:posOffset>
                      </wp:positionV>
                      <wp:extent cx="360" cy="360"/>
                      <wp:effectExtent l="38100" t="38100" r="38100" b="38100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D5BD9" id="Ink 120" o:spid="_x0000_s1026" type="#_x0000_t75" style="position:absolute;margin-left:202.4pt;margin-top:6.2pt;width:.75pt;height: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">
                      <v:imagedata r:id="rId65" o:title=""/>
                    </v:shape>
                  </w:pict>
                </mc:Fallback>
              </mc:AlternateContent>
            </w:r>
            <w:r w:rsidR="000808BF">
              <w:t>After</w:t>
            </w:r>
            <w:r>
              <w:t xml:space="preserve"> the successful upload, open the app in edit mode. Then apply these settings:</w:t>
            </w:r>
            <w:r w:rsidR="000808BF">
              <w:t xml:space="preserve"> </w:t>
            </w:r>
          </w:p>
          <w:p w14:paraId="715A5FD9" w14:textId="0270823C" w:rsidR="00BF79E2" w:rsidRDefault="00BF79E2" w:rsidP="00BF79E2">
            <w:pPr>
              <w:pStyle w:val="ListParagrap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3140DA0A" wp14:editId="5AAD0A69">
                      <wp:simplePos x="0" y="0"/>
                      <wp:positionH relativeFrom="column">
                        <wp:posOffset>4920916</wp:posOffset>
                      </wp:positionH>
                      <wp:positionV relativeFrom="paragraph">
                        <wp:posOffset>80143</wp:posOffset>
                      </wp:positionV>
                      <wp:extent cx="360" cy="360"/>
                      <wp:effectExtent l="38100" t="38100" r="38100" b="38100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F1A41" id="Ink 114" o:spid="_x0000_s1026" type="#_x0000_t75" style="position:absolute;margin-left:387.1pt;margin-top:5.95pt;width:.75pt;height: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">
                      <v:imagedata r:id="rId65" o:title=""/>
                    </v:shape>
                  </w:pict>
                </mc:Fallback>
              </mc:AlternateContent>
            </w:r>
          </w:p>
          <w:p w14:paraId="6FDFBCCD" w14:textId="3933168B" w:rsidR="00701D96" w:rsidRDefault="00952232" w:rsidP="00BF79E2">
            <w:pPr>
              <w:pStyle w:val="ListParagraph"/>
              <w:numPr>
                <w:ilvl w:val="0"/>
                <w:numId w:val="9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67F64518" wp14:editId="6C7A78AC">
                      <wp:simplePos x="0" y="0"/>
                      <wp:positionH relativeFrom="column">
                        <wp:posOffset>1910080</wp:posOffset>
                      </wp:positionH>
                      <wp:positionV relativeFrom="paragraph">
                        <wp:posOffset>60325</wp:posOffset>
                      </wp:positionV>
                      <wp:extent cx="360" cy="360"/>
                      <wp:effectExtent l="38100" t="38100" r="38100" b="38100"/>
                      <wp:wrapNone/>
                      <wp:docPr id="133" name="Ink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2180C0" id="Ink 133" o:spid="_x0000_s1026" type="#_x0000_t75" style="position:absolute;margin-left:150.05pt;margin-top:4.4pt;width:.75pt;height: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">
                      <v:imagedata r:id="rId65" o:title=""/>
                    </v:shape>
                  </w:pict>
                </mc:Fallback>
              </mc:AlternateContent>
            </w:r>
            <w:r w:rsidR="00BF79E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1F6A5297" wp14:editId="2D0689FE">
                      <wp:simplePos x="0" y="0"/>
                      <wp:positionH relativeFrom="column">
                        <wp:posOffset>5380355</wp:posOffset>
                      </wp:positionH>
                      <wp:positionV relativeFrom="paragraph">
                        <wp:posOffset>355600</wp:posOffset>
                      </wp:positionV>
                      <wp:extent cx="360" cy="360"/>
                      <wp:effectExtent l="38100" t="38100" r="38100" b="38100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667366" id="Ink 121" o:spid="_x0000_s1026" type="#_x0000_t75" style="position:absolute;margin-left:423.3pt;margin-top:27.65pt;width:.75pt;height: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">
                      <v:imagedata r:id="rId65" o:title=""/>
                    </v:shape>
                  </w:pict>
                </mc:Fallback>
              </mc:AlternateContent>
            </w:r>
            <w:r w:rsidR="00BF79E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2A23C55E" wp14:editId="13F1E8DA">
                      <wp:simplePos x="0" y="0"/>
                      <wp:positionH relativeFrom="column">
                        <wp:posOffset>1466850</wp:posOffset>
                      </wp:positionH>
                      <wp:positionV relativeFrom="paragraph">
                        <wp:posOffset>372110</wp:posOffset>
                      </wp:positionV>
                      <wp:extent cx="360" cy="360"/>
                      <wp:effectExtent l="38100" t="38100" r="38100" b="38100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814EB3" id="Ink 115" o:spid="_x0000_s1026" type="#_x0000_t75" style="position:absolute;margin-left:115.15pt;margin-top:28.95pt;width:.75pt;height: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">
                      <v:imagedata r:id="rId65" o:title=""/>
                    </v:shape>
                  </w:pict>
                </mc:Fallback>
              </mc:AlternateContent>
            </w:r>
            <w:r w:rsidR="00BF79E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148A981F" wp14:editId="427EA7CC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253365</wp:posOffset>
                      </wp:positionV>
                      <wp:extent cx="360" cy="360"/>
                      <wp:effectExtent l="38100" t="38100" r="38100" b="38100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C63348" id="Ink 116" o:spid="_x0000_s1026" type="#_x0000_t75" style="position:absolute;margin-left:57.5pt;margin-top:19.6pt;width:.75pt;height: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">
                      <v:imagedata r:id="rId65" o:title=""/>
                    </v:shape>
                  </w:pict>
                </mc:Fallback>
              </mc:AlternateContent>
            </w:r>
            <w:r w:rsidR="00BF79E2">
              <w:t xml:space="preserve">Upon </w:t>
            </w:r>
            <w:r w:rsidR="000808BF">
              <w:t xml:space="preserve">entering into the system, click the data option from the left side menu. </w:t>
            </w:r>
          </w:p>
          <w:p w14:paraId="1EF633BA" w14:textId="1D57F3C9" w:rsidR="00701D96" w:rsidRDefault="00701D96" w:rsidP="00BF79E2">
            <w:pPr>
              <w:pStyle w:val="ListParagraph"/>
              <w:numPr>
                <w:ilvl w:val="0"/>
                <w:numId w:val="9"/>
              </w:numPr>
            </w:pPr>
            <w:r>
              <w:t>Click the Add data menu and then search for SharePoint in the search box right above it</w:t>
            </w:r>
          </w:p>
          <w:p w14:paraId="523035F8" w14:textId="5F55CB07" w:rsidR="00952232" w:rsidRDefault="00952232" w:rsidP="00BF79E2">
            <w:pPr>
              <w:pStyle w:val="ListParagraph"/>
              <w:numPr>
                <w:ilvl w:val="0"/>
                <w:numId w:val="9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6F8B425C" wp14:editId="4A4DE915">
                      <wp:simplePos x="0" y="0"/>
                      <wp:positionH relativeFrom="column">
                        <wp:posOffset>2988945</wp:posOffset>
                      </wp:positionH>
                      <wp:positionV relativeFrom="paragraph">
                        <wp:posOffset>102870</wp:posOffset>
                      </wp:positionV>
                      <wp:extent cx="360" cy="360"/>
                      <wp:effectExtent l="38100" t="38100" r="38100" b="38100"/>
                      <wp:wrapNone/>
                      <wp:docPr id="130" name="Ink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337431" id="Ink 130" o:spid="_x0000_s1026" type="#_x0000_t75" style="position:absolute;margin-left:235pt;margin-top:7.75pt;width:.75pt;height: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">
                      <v:imagedata r:id="rId6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7F4349C9" wp14:editId="332D7933">
                      <wp:simplePos x="0" y="0"/>
                      <wp:positionH relativeFrom="column">
                        <wp:posOffset>3103276</wp:posOffset>
                      </wp:positionH>
                      <wp:positionV relativeFrom="paragraph">
                        <wp:posOffset>119940</wp:posOffset>
                      </wp:positionV>
                      <wp:extent cx="360" cy="360"/>
                      <wp:effectExtent l="38100" t="38100" r="38100" b="38100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F7077C" id="Ink 127" o:spid="_x0000_s1026" type="#_x0000_t75" style="position:absolute;margin-left:244pt;margin-top:9.1pt;width:.75pt;height: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">
                      <v:imagedata r:id="rId65" o:title=""/>
                    </v:shape>
                  </w:pict>
                </mc:Fallback>
              </mc:AlternateContent>
            </w:r>
            <w:r>
              <w:t>Select the SharePoint that appears</w:t>
            </w:r>
            <w:r w:rsidR="00AB0B0D">
              <w:t xml:space="preserve"> &amp; choose your SharePoint site link</w:t>
            </w:r>
          </w:p>
          <w:p w14:paraId="795AB4D0" w14:textId="7C88DA19" w:rsidR="00AB0B0D" w:rsidRDefault="00AB0B0D" w:rsidP="00AB0B0D">
            <w:pPr>
              <w:pStyle w:val="ListParagraph"/>
              <w:ind w:left="1080"/>
            </w:pPr>
          </w:p>
          <w:p w14:paraId="68DA3E81" w14:textId="2878673D" w:rsidR="00952232" w:rsidRDefault="00952232" w:rsidP="00952232">
            <w:pPr>
              <w:pStyle w:val="ListParagraph"/>
              <w:ind w:left="1080"/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2E1D64BB" wp14:editId="41C613AA">
                      <wp:simplePos x="0" y="0"/>
                      <wp:positionH relativeFrom="column">
                        <wp:posOffset>3409996</wp:posOffset>
                      </wp:positionH>
                      <wp:positionV relativeFrom="paragraph">
                        <wp:posOffset>20745</wp:posOffset>
                      </wp:positionV>
                      <wp:extent cx="360" cy="360"/>
                      <wp:effectExtent l="38100" t="38100" r="38100" b="3810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2E985" id="Ink 126" o:spid="_x0000_s1026" type="#_x0000_t75" style="position:absolute;margin-left:268.15pt;margin-top:1.3pt;width:.75pt;height: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">
                      <v:imagedata r:id="rId65" o:title=""/>
                    </v:shape>
                  </w:pict>
                </mc:Fallback>
              </mc:AlternateContent>
            </w:r>
          </w:p>
          <w:p w14:paraId="0B3C83DA" w14:textId="76A6F731" w:rsidR="00952232" w:rsidRDefault="00952232" w:rsidP="00952232">
            <w:pPr>
              <w:pStyle w:val="ListParagraph"/>
              <w:ind w:left="108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7E6602F7" wp14:editId="430DEAA5">
                      <wp:simplePos x="0" y="0"/>
                      <wp:positionH relativeFrom="column">
                        <wp:posOffset>972796</wp:posOffset>
                      </wp:positionH>
                      <wp:positionV relativeFrom="paragraph">
                        <wp:posOffset>2302166</wp:posOffset>
                      </wp:positionV>
                      <wp:extent cx="1439640" cy="376200"/>
                      <wp:effectExtent l="38100" t="38100" r="27305" b="43180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9640" cy="37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B969C" id="Ink 123" o:spid="_x0000_s1026" type="#_x0000_t75" style="position:absolute;margin-left:76.25pt;margin-top:180.9pt;width:114.05pt;height:30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">
                      <v:imagedata r:id="rId75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E3D8FC" wp14:editId="5B10BF35">
                  <wp:extent cx="4673600" cy="3349510"/>
                  <wp:effectExtent l="0" t="0" r="0" b="381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/>
                          <a:srcRect t="4533" r="25071"/>
                          <a:stretch/>
                        </pic:blipFill>
                        <pic:spPr bwMode="auto">
                          <a:xfrm>
                            <a:off x="0" y="0"/>
                            <a:ext cx="4674231" cy="3349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5E23AF" w14:textId="77777777" w:rsidR="00AB0B0D" w:rsidRDefault="00AB0B0D" w:rsidP="00AB0B0D">
            <w:pPr>
              <w:pStyle w:val="ListParagraph"/>
              <w:ind w:left="1080"/>
            </w:pPr>
          </w:p>
          <w:p w14:paraId="2000E045" w14:textId="77777777" w:rsidR="00AB0B0D" w:rsidRDefault="00AB0B0D" w:rsidP="00AB0B0D">
            <w:pPr>
              <w:pStyle w:val="ListParagraph"/>
              <w:ind w:left="1080"/>
            </w:pPr>
          </w:p>
          <w:p w14:paraId="676B4F7C" w14:textId="2F8BC492" w:rsidR="001B5D38" w:rsidRDefault="00952232" w:rsidP="00AB0B0D">
            <w:pPr>
              <w:pStyle w:val="ListParagraph"/>
              <w:numPr>
                <w:ilvl w:val="0"/>
                <w:numId w:val="9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40D4BDA1" wp14:editId="6B4E1937">
                      <wp:simplePos x="0" y="0"/>
                      <wp:positionH relativeFrom="column">
                        <wp:posOffset>1785676</wp:posOffset>
                      </wp:positionH>
                      <wp:positionV relativeFrom="paragraph">
                        <wp:posOffset>222143</wp:posOffset>
                      </wp:positionV>
                      <wp:extent cx="360" cy="360"/>
                      <wp:effectExtent l="38100" t="38100" r="38100" b="38100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0FEFE" id="Ink 125" o:spid="_x0000_s1026" type="#_x0000_t75" style="position:absolute;margin-left:140.25pt;margin-top:17.15pt;width:.75pt;height: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">
                      <v:imagedata r:id="rId6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5453EAE5" wp14:editId="3813013D">
                      <wp:simplePos x="0" y="0"/>
                      <wp:positionH relativeFrom="column">
                        <wp:posOffset>2183116</wp:posOffset>
                      </wp:positionH>
                      <wp:positionV relativeFrom="paragraph">
                        <wp:posOffset>364343</wp:posOffset>
                      </wp:positionV>
                      <wp:extent cx="360" cy="360"/>
                      <wp:effectExtent l="38100" t="38100" r="38100" b="38100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1B5E9" id="Ink 124" o:spid="_x0000_s1026" type="#_x0000_t75" style="position:absolute;margin-left:171.55pt;margin-top:28.35pt;width:.75pt;height: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">
                      <v:imagedata r:id="rId65" o:title=""/>
                    </v:shape>
                  </w:pict>
                </mc:Fallback>
              </mc:AlternateContent>
            </w:r>
            <w:r w:rsidR="00AB0B0D">
              <w:t xml:space="preserve">Select the </w:t>
            </w:r>
            <w:r w:rsidR="000808BF">
              <w:t>downtime_system list to connect the previously made list to the power app.</w:t>
            </w:r>
            <w:r w:rsidR="00C005DF">
              <w:t xml:space="preserve"> Now you have successfully connected the SharePoint list to the Down Time Tracking System.</w:t>
            </w:r>
          </w:p>
          <w:p w14:paraId="7CFB9C32" w14:textId="6A5753DE" w:rsidR="00BF79E2" w:rsidRDefault="00BF79E2" w:rsidP="00BF79E2"/>
          <w:p w14:paraId="3339523A" w14:textId="77777777" w:rsidR="00AB0B0D" w:rsidRDefault="00AB0B0D" w:rsidP="00BF79E2"/>
          <w:p w14:paraId="16ADAC5F" w14:textId="77777777" w:rsidR="00AB0B0D" w:rsidRDefault="00AB0B0D" w:rsidP="00AB0B0D">
            <w:pPr>
              <w:pStyle w:val="ListParagrap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1FBA7DAC" wp14:editId="5073FC0F">
                      <wp:simplePos x="0" y="0"/>
                      <wp:positionH relativeFrom="column">
                        <wp:posOffset>6379138</wp:posOffset>
                      </wp:positionH>
                      <wp:positionV relativeFrom="paragraph">
                        <wp:posOffset>73715</wp:posOffset>
                      </wp:positionV>
                      <wp:extent cx="360" cy="360"/>
                      <wp:effectExtent l="57150" t="57150" r="57150" b="76200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76CA24" id="Ink 40" o:spid="_x0000_s1026" type="#_x0000_t75" style="position:absolute;margin-left:499.5pt;margin-top:3pt;width:5.7pt;height: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0C99BDB8" wp14:editId="010FEF66">
                      <wp:simplePos x="0" y="0"/>
                      <wp:positionH relativeFrom="column">
                        <wp:posOffset>7703218</wp:posOffset>
                      </wp:positionH>
                      <wp:positionV relativeFrom="paragraph">
                        <wp:posOffset>5238287</wp:posOffset>
                      </wp:positionV>
                      <wp:extent cx="360" cy="360"/>
                      <wp:effectExtent l="38100" t="38100" r="57150" b="5715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4FF5D9" id="Ink 6" o:spid="_x0000_s1026" type="#_x0000_t75" style="position:absolute;margin-left:605.85pt;margin-top:411.75pt;width:1.45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">
                      <v:imagedata r:id="rId81" o:title=""/>
                    </v:shape>
                  </w:pict>
                </mc:Fallback>
              </mc:AlternateContent>
            </w:r>
            <w:r>
              <w:t>Main Screen of the App:</w:t>
            </w:r>
          </w:p>
          <w:p w14:paraId="57D4B842" w14:textId="77777777" w:rsidR="00AB0B0D" w:rsidRDefault="00AB0B0D" w:rsidP="00BF79E2"/>
          <w:p w14:paraId="7AE21059" w14:textId="644783D2" w:rsidR="00BF79E2" w:rsidRDefault="00AB0B0D" w:rsidP="00BF79E2">
            <w:r>
              <w:rPr>
                <w:noProof/>
              </w:rPr>
              <w:drawing>
                <wp:inline distT="0" distB="0" distL="0" distR="0" wp14:anchorId="2698FBB6" wp14:editId="55FD4896">
                  <wp:extent cx="6238240" cy="33750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F16D5" w14:textId="3CCBBA74" w:rsidR="00BF79E2" w:rsidRDefault="00BF79E2" w:rsidP="00BF79E2"/>
          <w:p w14:paraId="6EBCBC25" w14:textId="598AC6A2" w:rsidR="00BF79E2" w:rsidRDefault="00BF79E2" w:rsidP="00BF79E2"/>
          <w:p w14:paraId="3BF323F9" w14:textId="79B7C93E" w:rsidR="00BF79E2" w:rsidRDefault="00BF79E2" w:rsidP="00BF79E2"/>
          <w:p w14:paraId="1AB03BCC" w14:textId="75F2C6B7" w:rsidR="00BF79E2" w:rsidRDefault="00BF79E2" w:rsidP="00BF79E2"/>
          <w:p w14:paraId="310F80F8" w14:textId="082EA814" w:rsidR="00C005DF" w:rsidRDefault="00600A54" w:rsidP="00AB0B0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3F0A1F24" wp14:editId="15C54AF2">
                      <wp:simplePos x="0" y="0"/>
                      <wp:positionH relativeFrom="column">
                        <wp:posOffset>7147378</wp:posOffset>
                      </wp:positionH>
                      <wp:positionV relativeFrom="paragraph">
                        <wp:posOffset>3434610</wp:posOffset>
                      </wp:positionV>
                      <wp:extent cx="360" cy="360"/>
                      <wp:effectExtent l="57150" t="38100" r="76200" b="7620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1A95F" id="Ink 39" o:spid="_x0000_s1026" type="#_x0000_t75" style="position:absolute;margin-left:560pt;margin-top:267.6pt;width:5.7pt;height: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">
                      <v:imagedata r:id="rId11" o:title=""/>
                    </v:shape>
                  </w:pict>
                </mc:Fallback>
              </mc:AlternateContent>
            </w:r>
            <w:r w:rsidR="00AB0B0D">
              <w:t xml:space="preserve">      </w:t>
            </w:r>
            <w:r w:rsidR="00C005DF">
              <w:t>Select ‘Enter System Status’ to register new information</w:t>
            </w:r>
          </w:p>
          <w:p w14:paraId="345B8941" w14:textId="36AD55DC" w:rsidR="00C005DF" w:rsidRDefault="00C005DF" w:rsidP="00C005DF">
            <w:pPr>
              <w:ind w:left="360"/>
            </w:pPr>
          </w:p>
          <w:p w14:paraId="32C3AB32" w14:textId="169D9334" w:rsidR="00C005DF" w:rsidRDefault="00C005DF" w:rsidP="00C005DF">
            <w:pPr>
              <w:ind w:left="360"/>
            </w:pPr>
            <w:r>
              <w:t>Enter System Status Screen</w:t>
            </w:r>
            <w:r w:rsidR="000902FF">
              <w:t>:</w:t>
            </w:r>
          </w:p>
          <w:p w14:paraId="42467A81" w14:textId="24D68E7E" w:rsidR="00C005DF" w:rsidRDefault="00C005DF" w:rsidP="00C005DF">
            <w:pPr>
              <w:ind w:left="360"/>
            </w:pPr>
          </w:p>
          <w:p w14:paraId="56253344" w14:textId="63B92418" w:rsidR="00C005DF" w:rsidRDefault="00BE05DC" w:rsidP="00C005DF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50AA9731" wp14:editId="588A765C">
                      <wp:simplePos x="0" y="0"/>
                      <wp:positionH relativeFrom="column">
                        <wp:posOffset>-1117600</wp:posOffset>
                      </wp:positionH>
                      <wp:positionV relativeFrom="paragraph">
                        <wp:posOffset>2122436</wp:posOffset>
                      </wp:positionV>
                      <wp:extent cx="227520" cy="1537560"/>
                      <wp:effectExtent l="38100" t="57150" r="77470" b="81915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520" cy="153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65C15" id="Ink 97" o:spid="_x0000_s1026" type="#_x0000_t75" style="position:absolute;margin-left:-90.8pt;margin-top:164.3pt;width:23.55pt;height:126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">
                      <v:imagedata r:id="rId8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A302BF6" wp14:editId="1ABE6C98">
                      <wp:simplePos x="0" y="0"/>
                      <wp:positionH relativeFrom="column">
                        <wp:posOffset>-1121200</wp:posOffset>
                      </wp:positionH>
                      <wp:positionV relativeFrom="paragraph">
                        <wp:posOffset>1868996</wp:posOffset>
                      </wp:positionV>
                      <wp:extent cx="360" cy="360"/>
                      <wp:effectExtent l="57150" t="38100" r="76200" b="76200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6D63AB" id="Ink 96" o:spid="_x0000_s1026" type="#_x0000_t75" style="position:absolute;margin-left:-91.15pt;margin-top:144.35pt;width:5.7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">
                      <v:imagedata r:id="rId11" o:title=""/>
                    </v:shape>
                  </w:pict>
                </mc:Fallback>
              </mc:AlternateContent>
            </w:r>
            <w:r w:rsidR="00C005D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29D0665B" wp14:editId="46CDB38B">
                      <wp:simplePos x="0" y="0"/>
                      <wp:positionH relativeFrom="column">
                        <wp:posOffset>7226578</wp:posOffset>
                      </wp:positionH>
                      <wp:positionV relativeFrom="paragraph">
                        <wp:posOffset>1769252</wp:posOffset>
                      </wp:positionV>
                      <wp:extent cx="4320" cy="30960"/>
                      <wp:effectExtent l="38100" t="57150" r="72390" b="64770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3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9A8C05" id="Ink 43" o:spid="_x0000_s1026" type="#_x0000_t75" style="position:absolute;margin-left:566.2pt;margin-top:136.45pt;width:6.05pt;height:8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">
                      <v:imagedata r:id="rId88" o:title=""/>
                    </v:shape>
                  </w:pict>
                </mc:Fallback>
              </mc:AlternateContent>
            </w:r>
            <w:r w:rsidR="00C005DF">
              <w:rPr>
                <w:noProof/>
              </w:rPr>
              <w:drawing>
                <wp:inline distT="0" distB="0" distL="0" distR="0" wp14:anchorId="5890E9CB" wp14:editId="65456CED">
                  <wp:extent cx="6238240" cy="3671455"/>
                  <wp:effectExtent l="0" t="0" r="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367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CFECE" w14:textId="77777777" w:rsidR="00C005DF" w:rsidRDefault="00C005DF" w:rsidP="00C005DF">
            <w:pPr>
              <w:ind w:left="360"/>
            </w:pPr>
          </w:p>
          <w:p w14:paraId="6CD61CA5" w14:textId="6B8330C7" w:rsidR="00C005DF" w:rsidRDefault="00C005DF" w:rsidP="00CE2ED3"/>
          <w:p w14:paraId="22F33469" w14:textId="1049F1D0" w:rsidR="00197D0F" w:rsidRDefault="00197D0F" w:rsidP="00C005DF">
            <w:pPr>
              <w:ind w:left="360"/>
            </w:pPr>
            <w:r>
              <w:t>Enter the Product name, Status, and Date &amp; Time</w:t>
            </w:r>
            <w:r w:rsidR="00AB0B0D">
              <w:t xml:space="preserve"> (it’s set default to today’s date)</w:t>
            </w:r>
            <w:r>
              <w:t xml:space="preserve">. Hit the save button beside the row. The app will automatically add </w:t>
            </w:r>
            <w:r w:rsidR="00AB0B0D">
              <w:t>an empty</w:t>
            </w:r>
            <w:r>
              <w:t xml:space="preserve"> row </w:t>
            </w:r>
            <w:r w:rsidR="00AB0B0D">
              <w:t xml:space="preserve">below </w:t>
            </w:r>
            <w:r>
              <w:t>so that you can enter multiple product’s system status</w:t>
            </w:r>
            <w:r w:rsidR="00AB0B0D">
              <w:t>,</w:t>
            </w:r>
            <w:r>
              <w:t xml:space="preserve"> and finally hit save button at the bottom of the page to insert all the information into the SharePoint list.</w:t>
            </w:r>
            <w:r w:rsidR="00AB0B0D">
              <w:t xml:space="preserve"> *Note – please note that you have to hit the save icon beside each row in order to save to the backend.</w:t>
            </w:r>
          </w:p>
          <w:p w14:paraId="7FCE74A7" w14:textId="77777777" w:rsidR="00CE2ED3" w:rsidRDefault="00CE2ED3" w:rsidP="00C005DF">
            <w:pPr>
              <w:ind w:left="360"/>
            </w:pPr>
          </w:p>
          <w:p w14:paraId="218477EB" w14:textId="3CC7B206" w:rsidR="00AB0B0D" w:rsidRDefault="00AB0B0D" w:rsidP="00C005DF">
            <w:pPr>
              <w:ind w:left="36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4AD34BF2" wp14:editId="7B0C1C6F">
                  <wp:simplePos x="0" y="0"/>
                  <wp:positionH relativeFrom="column">
                    <wp:posOffset>774435</wp:posOffset>
                  </wp:positionH>
                  <wp:positionV relativeFrom="paragraph">
                    <wp:posOffset>21270</wp:posOffset>
                  </wp:positionV>
                  <wp:extent cx="4691270" cy="2854770"/>
                  <wp:effectExtent l="0" t="0" r="0" b="3175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65"/>
                          <a:stretch/>
                        </pic:blipFill>
                        <pic:spPr bwMode="auto">
                          <a:xfrm>
                            <a:off x="0" y="0"/>
                            <a:ext cx="4691270" cy="285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3DE4A5" w14:textId="4988359E" w:rsidR="00AB0B0D" w:rsidRDefault="00AB0B0D" w:rsidP="00C005DF">
            <w:pPr>
              <w:ind w:left="360"/>
            </w:pPr>
          </w:p>
          <w:p w14:paraId="18314030" w14:textId="17BB086C" w:rsidR="00AB0B0D" w:rsidRDefault="00AB0B0D" w:rsidP="00C005DF">
            <w:pPr>
              <w:ind w:left="360"/>
            </w:pPr>
          </w:p>
          <w:p w14:paraId="0174A7F1" w14:textId="27E609A7" w:rsidR="00AB0B0D" w:rsidRDefault="00AB0B0D" w:rsidP="00C005DF">
            <w:pPr>
              <w:ind w:left="360"/>
            </w:pPr>
          </w:p>
          <w:p w14:paraId="16367B4A" w14:textId="43248B57" w:rsidR="00AB0B0D" w:rsidRDefault="00AB0B0D" w:rsidP="00C005DF">
            <w:pPr>
              <w:ind w:left="360"/>
            </w:pPr>
          </w:p>
          <w:p w14:paraId="6C02710E" w14:textId="32A058E1" w:rsidR="00AB0B0D" w:rsidRDefault="00AB0B0D" w:rsidP="00C005DF">
            <w:pPr>
              <w:ind w:left="360"/>
            </w:pPr>
          </w:p>
          <w:p w14:paraId="1312AB24" w14:textId="25708D54" w:rsidR="00AB0B0D" w:rsidRDefault="00AB0B0D" w:rsidP="00C005DF">
            <w:pPr>
              <w:ind w:left="360"/>
            </w:pPr>
          </w:p>
          <w:p w14:paraId="75ED029C" w14:textId="208A1781" w:rsidR="00AB0B0D" w:rsidRDefault="00AB0B0D" w:rsidP="00C005DF">
            <w:pPr>
              <w:ind w:left="360"/>
            </w:pPr>
          </w:p>
          <w:p w14:paraId="6CB47B04" w14:textId="0E772531" w:rsidR="00AB0B0D" w:rsidRDefault="00AB0B0D" w:rsidP="00C005DF">
            <w:pPr>
              <w:ind w:left="360"/>
            </w:pPr>
          </w:p>
          <w:p w14:paraId="4CA17CC8" w14:textId="48D5A5A2" w:rsidR="00AB0B0D" w:rsidRDefault="00AB0B0D" w:rsidP="00C005DF">
            <w:pPr>
              <w:ind w:left="360"/>
            </w:pPr>
          </w:p>
          <w:p w14:paraId="3D08161C" w14:textId="5B05F96F" w:rsidR="00AB0B0D" w:rsidRDefault="00AB0B0D" w:rsidP="00C005DF">
            <w:pPr>
              <w:ind w:left="360"/>
            </w:pPr>
          </w:p>
          <w:p w14:paraId="45394B4A" w14:textId="420A2622" w:rsidR="00AB0B0D" w:rsidRDefault="00AB0B0D" w:rsidP="00C005DF">
            <w:pPr>
              <w:ind w:left="360"/>
            </w:pPr>
          </w:p>
          <w:p w14:paraId="1A65AE6F" w14:textId="49E1A81F" w:rsidR="00AB0B0D" w:rsidRDefault="00AB0B0D" w:rsidP="00C005DF">
            <w:pPr>
              <w:ind w:left="360"/>
            </w:pPr>
          </w:p>
          <w:p w14:paraId="70FB9842" w14:textId="7F0D047F" w:rsidR="00AB0B0D" w:rsidRDefault="00AB0B0D" w:rsidP="00C005DF">
            <w:pPr>
              <w:ind w:left="360"/>
            </w:pPr>
          </w:p>
          <w:p w14:paraId="31728B53" w14:textId="1257CD7D" w:rsidR="00AB0B0D" w:rsidRDefault="00AB0B0D" w:rsidP="00C005DF">
            <w:pPr>
              <w:ind w:left="360"/>
            </w:pPr>
          </w:p>
          <w:p w14:paraId="4D73022F" w14:textId="77777777" w:rsidR="00AB0B0D" w:rsidRDefault="00AB0B0D" w:rsidP="00C005DF">
            <w:pPr>
              <w:ind w:left="360"/>
            </w:pPr>
          </w:p>
          <w:p w14:paraId="010226EB" w14:textId="4A9BB5D9" w:rsidR="00AB0B0D" w:rsidRDefault="00AB0B0D" w:rsidP="00C005DF">
            <w:pPr>
              <w:ind w:left="360"/>
            </w:pPr>
          </w:p>
          <w:p w14:paraId="529C33AD" w14:textId="3EFC4B5E" w:rsidR="00AB0B0D" w:rsidRDefault="00AB0B0D" w:rsidP="00C005DF">
            <w:pPr>
              <w:ind w:left="360"/>
            </w:pPr>
          </w:p>
          <w:p w14:paraId="1E3D1E35" w14:textId="2C4F219F" w:rsidR="00D30592" w:rsidRDefault="00BE05DC" w:rsidP="00CE2ED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53626D3D" wp14:editId="7A12EF90">
                      <wp:simplePos x="0" y="0"/>
                      <wp:positionH relativeFrom="column">
                        <wp:posOffset>7385685</wp:posOffset>
                      </wp:positionH>
                      <wp:positionV relativeFrom="paragraph">
                        <wp:posOffset>831850</wp:posOffset>
                      </wp:positionV>
                      <wp:extent cx="28080" cy="45080"/>
                      <wp:effectExtent l="57150" t="57150" r="67310" b="69850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92199" id="Ink 102" o:spid="_x0000_s1026" type="#_x0000_t75" style="position:absolute;margin-left:578.7pt;margin-top:62.65pt;width:7.85pt;height:9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">
                      <v:imagedata r:id="rId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5D8B4D10" wp14:editId="3945F787">
                      <wp:simplePos x="0" y="0"/>
                      <wp:positionH relativeFrom="column">
                        <wp:posOffset>7421019</wp:posOffset>
                      </wp:positionH>
                      <wp:positionV relativeFrom="paragraph">
                        <wp:posOffset>3510016</wp:posOffset>
                      </wp:positionV>
                      <wp:extent cx="5760" cy="89280"/>
                      <wp:effectExtent l="38100" t="57150" r="70485" b="82550"/>
                      <wp:wrapNone/>
                      <wp:docPr id="98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A44057" id="Ink 98" o:spid="_x0000_s1026" type="#_x0000_t75" style="position:absolute;margin-left:581.55pt;margin-top:273.55pt;width:6.1pt;height:12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">
                      <v:imagedata r:id="rId94" o:title=""/>
                    </v:shape>
                  </w:pict>
                </mc:Fallback>
              </mc:AlternateContent>
            </w:r>
            <w:r w:rsidR="00CE2ED3">
              <w:t xml:space="preserve">      </w:t>
            </w:r>
            <w:r w:rsidR="00D30592">
              <w:t xml:space="preserve">Now going back to the main screen, there’s another button named Update/view System </w:t>
            </w:r>
            <w:r w:rsidR="00CE2ED3">
              <w:t xml:space="preserve"> </w:t>
            </w:r>
            <w:r w:rsidR="00D30592">
              <w:t>Status</w:t>
            </w:r>
          </w:p>
          <w:p w14:paraId="255A720B" w14:textId="1A5AC040" w:rsidR="00C005DF" w:rsidRDefault="00D30592" w:rsidP="00C005DF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4A663B93" wp14:editId="50938286">
                      <wp:simplePos x="0" y="0"/>
                      <wp:positionH relativeFrom="column">
                        <wp:posOffset>3333538</wp:posOffset>
                      </wp:positionH>
                      <wp:positionV relativeFrom="paragraph">
                        <wp:posOffset>2122216</wp:posOffset>
                      </wp:positionV>
                      <wp:extent cx="360" cy="360"/>
                      <wp:effectExtent l="57150" t="57150" r="57150" b="76200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E49484" id="Ink 47" o:spid="_x0000_s1026" type="#_x0000_t75" style="position:absolute;margin-left:259.65pt;margin-top:164.3pt;width:5.7pt;height: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9AA425E" wp14:editId="770EFECC">
                  <wp:extent cx="6238240" cy="3103418"/>
                  <wp:effectExtent l="0" t="0" r="0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310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C1653" w14:textId="25823AF7" w:rsidR="00C005DF" w:rsidRDefault="00535BD6" w:rsidP="00C005DF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101CE5FB" wp14:editId="072BF3AA">
                      <wp:simplePos x="0" y="0"/>
                      <wp:positionH relativeFrom="column">
                        <wp:posOffset>7456659</wp:posOffset>
                      </wp:positionH>
                      <wp:positionV relativeFrom="paragraph">
                        <wp:posOffset>1046495</wp:posOffset>
                      </wp:positionV>
                      <wp:extent cx="360" cy="3600"/>
                      <wp:effectExtent l="57150" t="57150" r="76200" b="73025"/>
                      <wp:wrapNone/>
                      <wp:docPr id="88" name="Ink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6E86C2" id="Ink 88" o:spid="_x0000_s1026" type="#_x0000_t75" style="position:absolute;margin-left:584.3pt;margin-top:79.55pt;width:5.7pt;height:5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">
                      <v:imagedata r:id="rId9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664D0DDD" wp14:editId="676A6857">
                      <wp:simplePos x="0" y="0"/>
                      <wp:positionH relativeFrom="column">
                        <wp:posOffset>7491579</wp:posOffset>
                      </wp:positionH>
                      <wp:positionV relativeFrom="paragraph">
                        <wp:posOffset>722495</wp:posOffset>
                      </wp:positionV>
                      <wp:extent cx="360" cy="114480"/>
                      <wp:effectExtent l="57150" t="57150" r="76200" b="57150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B79D79" id="Ink 87" o:spid="_x0000_s1026" type="#_x0000_t75" style="position:absolute;margin-left:587.05pt;margin-top:54.1pt;width:5.7pt;height:14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">
                      <v:imagedata r:id="rId9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75EEBB1C" wp14:editId="4C6476BC">
                      <wp:simplePos x="0" y="0"/>
                      <wp:positionH relativeFrom="column">
                        <wp:posOffset>7484019</wp:posOffset>
                      </wp:positionH>
                      <wp:positionV relativeFrom="paragraph">
                        <wp:posOffset>394895</wp:posOffset>
                      </wp:positionV>
                      <wp:extent cx="9000" cy="97920"/>
                      <wp:effectExtent l="57150" t="38100" r="86360" b="73660"/>
                      <wp:wrapNone/>
                      <wp:docPr id="86" name="Ink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ADEC8" id="Ink 86" o:spid="_x0000_s1026" type="#_x0000_t75" style="position:absolute;margin-left:586.45pt;margin-top:28.3pt;width:6.35pt;height:13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">
                      <v:imagedata r:id="rId101" o:title=""/>
                    </v:shape>
                  </w:pict>
                </mc:Fallback>
              </mc:AlternateContent>
            </w:r>
          </w:p>
          <w:p w14:paraId="15E89A43" w14:textId="00B66412" w:rsidR="00C005DF" w:rsidRDefault="00973136" w:rsidP="00973136">
            <w:r>
              <w:t xml:space="preserve">      </w:t>
            </w:r>
            <w:r w:rsidR="00D30592">
              <w:t xml:space="preserve">Upon selecting that, it takes us to a screen where we can view our previously entered </w:t>
            </w:r>
            <w:r>
              <w:t xml:space="preserve">  </w:t>
            </w:r>
            <w:r w:rsidR="00D30592">
              <w:t xml:space="preserve">products and their information. When selecting a product, </w:t>
            </w:r>
            <w:r w:rsidR="00F621BD">
              <w:t>you will be able to view and</w:t>
            </w:r>
            <w:r w:rsidR="00D30592">
              <w:t xml:space="preserve"> </w:t>
            </w:r>
            <w:r w:rsidR="00CE2ED3">
              <w:t>update</w:t>
            </w:r>
            <w:r w:rsidR="00D30592">
              <w:t xml:space="preserve"> a product’s information. </w:t>
            </w:r>
          </w:p>
          <w:p w14:paraId="58754F60" w14:textId="3AD33650" w:rsidR="00D30592" w:rsidRDefault="00D30592" w:rsidP="00C005DF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53D75C2D" wp14:editId="704E1084">
                      <wp:simplePos x="0" y="0"/>
                      <wp:positionH relativeFrom="column">
                        <wp:posOffset>8430418</wp:posOffset>
                      </wp:positionH>
                      <wp:positionV relativeFrom="paragraph">
                        <wp:posOffset>250359</wp:posOffset>
                      </wp:positionV>
                      <wp:extent cx="360" cy="360"/>
                      <wp:effectExtent l="57150" t="57150" r="76200" b="76200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D240AC" id="Ink 50" o:spid="_x0000_s1026" type="#_x0000_t75" style="position:absolute;margin-left:661pt;margin-top:16.9pt;width:5.7pt;height: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">
                      <v:imagedata r:id="rId11" o:title=""/>
                    </v:shape>
                  </w:pict>
                </mc:Fallback>
              </mc:AlternateContent>
            </w:r>
          </w:p>
          <w:p w14:paraId="03A48024" w14:textId="2D7134A9" w:rsidR="00D30592" w:rsidRDefault="00535BD6" w:rsidP="00C005DF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6AFE0A7D" wp14:editId="43A3CD79">
                      <wp:simplePos x="0" y="0"/>
                      <wp:positionH relativeFrom="column">
                        <wp:posOffset>-1029760</wp:posOffset>
                      </wp:positionH>
                      <wp:positionV relativeFrom="paragraph">
                        <wp:posOffset>3010074</wp:posOffset>
                      </wp:positionV>
                      <wp:extent cx="15120" cy="59760"/>
                      <wp:effectExtent l="57150" t="38100" r="80645" b="73660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876EF" id="Ink 94" o:spid="_x0000_s1026" type="#_x0000_t75" style="position:absolute;margin-left:-83.9pt;margin-top:234.2pt;width:6.9pt;height:1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">
                      <v:imagedata r:id="rId1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75817956" wp14:editId="4E698506">
                      <wp:simplePos x="0" y="0"/>
                      <wp:positionH relativeFrom="column">
                        <wp:posOffset>-964600</wp:posOffset>
                      </wp:positionH>
                      <wp:positionV relativeFrom="paragraph">
                        <wp:posOffset>1977594</wp:posOffset>
                      </wp:positionV>
                      <wp:extent cx="71280" cy="174240"/>
                      <wp:effectExtent l="57150" t="38100" r="62230" b="73660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7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D571A" id="Ink 93" o:spid="_x0000_s1026" type="#_x0000_t75" style="position:absolute;margin-left:-78.75pt;margin-top:152.9pt;width:11.25pt;height:19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">
                      <v:imagedata r:id="rId106" o:title=""/>
                    </v:shape>
                  </w:pict>
                </mc:Fallback>
              </mc:AlternateContent>
            </w:r>
            <w:r w:rsidR="00EA021B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459BC4B0" wp14:editId="2A11566C">
                      <wp:simplePos x="0" y="0"/>
                      <wp:positionH relativeFrom="column">
                        <wp:posOffset>6972225</wp:posOffset>
                      </wp:positionH>
                      <wp:positionV relativeFrom="paragraph">
                        <wp:posOffset>3460880</wp:posOffset>
                      </wp:positionV>
                      <wp:extent cx="485640" cy="432360"/>
                      <wp:effectExtent l="57150" t="38100" r="67310" b="82550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5640" cy="43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E8B7A" id="Ink 56" o:spid="_x0000_s1026" type="#_x0000_t75" style="position:absolute;margin-left:546.2pt;margin-top:269.65pt;width:43.95pt;height:39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">
                      <v:imagedata r:id="rId108" o:title=""/>
                    </v:shape>
                  </w:pict>
                </mc:Fallback>
              </mc:AlternateContent>
            </w:r>
            <w:r w:rsidR="00EA021B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94A102D" wp14:editId="5E53B938">
                      <wp:simplePos x="0" y="0"/>
                      <wp:positionH relativeFrom="column">
                        <wp:posOffset>6672345</wp:posOffset>
                      </wp:positionH>
                      <wp:positionV relativeFrom="paragraph">
                        <wp:posOffset>276320</wp:posOffset>
                      </wp:positionV>
                      <wp:extent cx="360" cy="360"/>
                      <wp:effectExtent l="57150" t="57150" r="76200" b="76200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F9FF99" id="Ink 55" o:spid="_x0000_s1026" type="#_x0000_t75" style="position:absolute;margin-left:522.6pt;margin-top:18.9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">
                      <v:imagedata r:id="rId11" o:title=""/>
                    </v:shape>
                  </w:pict>
                </mc:Fallback>
              </mc:AlternateContent>
            </w:r>
            <w:r w:rsidR="00D30592">
              <w:rPr>
                <w:noProof/>
              </w:rPr>
              <w:drawing>
                <wp:inline distT="0" distB="0" distL="0" distR="0" wp14:anchorId="521206ED" wp14:editId="18A0918F">
                  <wp:extent cx="6238240" cy="3859530"/>
                  <wp:effectExtent l="0" t="0" r="0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240" cy="385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E0566" w14:textId="77777777" w:rsidR="00C005DF" w:rsidRDefault="00C005DF" w:rsidP="00C005DF">
            <w:pPr>
              <w:ind w:left="360"/>
            </w:pPr>
          </w:p>
          <w:p w14:paraId="50AE9DA6" w14:textId="73CC5FFA" w:rsidR="00C005DF" w:rsidRDefault="00973136" w:rsidP="00973136">
            <w:r>
              <w:t xml:space="preserve">     </w:t>
            </w:r>
            <w:r w:rsidR="00F621BD">
              <w:t>Finally, hit the save button at the bottom right of the page</w:t>
            </w:r>
            <w:r w:rsidR="00535BD6">
              <w:t xml:space="preserve"> to update the product information</w:t>
            </w:r>
            <w:r w:rsidR="00F621BD">
              <w:t>.</w:t>
            </w:r>
          </w:p>
          <w:p w14:paraId="79D7D7EB" w14:textId="77777777" w:rsidR="00C005DF" w:rsidRDefault="00C005DF" w:rsidP="00C005DF">
            <w:pPr>
              <w:ind w:left="360"/>
            </w:pPr>
          </w:p>
          <w:p w14:paraId="0E8B3F9B" w14:textId="77777777" w:rsidR="00C005DF" w:rsidRDefault="00C005DF" w:rsidP="00C005DF">
            <w:pPr>
              <w:ind w:left="360"/>
            </w:pPr>
          </w:p>
          <w:p w14:paraId="051B2DC2" w14:textId="77777777" w:rsidR="00C005DF" w:rsidRDefault="00C005DF" w:rsidP="00C005DF">
            <w:pPr>
              <w:ind w:left="360"/>
            </w:pPr>
          </w:p>
          <w:p w14:paraId="513CB30C" w14:textId="77777777" w:rsidR="00C005DF" w:rsidRDefault="00C005DF" w:rsidP="00C005DF">
            <w:pPr>
              <w:ind w:left="360"/>
            </w:pPr>
          </w:p>
          <w:p w14:paraId="41505568" w14:textId="77777777" w:rsidR="00C005DF" w:rsidRDefault="00C005DF" w:rsidP="00C005DF">
            <w:pPr>
              <w:ind w:left="360"/>
            </w:pPr>
          </w:p>
          <w:p w14:paraId="2F9B6BDD" w14:textId="77777777" w:rsidR="00C005DF" w:rsidRDefault="00C005DF" w:rsidP="00C005DF">
            <w:pPr>
              <w:ind w:left="360"/>
            </w:pPr>
          </w:p>
          <w:p w14:paraId="41D435B6" w14:textId="77777777" w:rsidR="00C005DF" w:rsidRDefault="00C005DF" w:rsidP="00C005DF">
            <w:pPr>
              <w:ind w:left="360"/>
            </w:pPr>
          </w:p>
          <w:p w14:paraId="52377305" w14:textId="77777777" w:rsidR="00C005DF" w:rsidRDefault="00C005DF" w:rsidP="00C005DF">
            <w:pPr>
              <w:ind w:left="360"/>
            </w:pPr>
          </w:p>
          <w:p w14:paraId="145420A0" w14:textId="549745AE" w:rsidR="00197D0F" w:rsidRDefault="00457F7A" w:rsidP="009A4CD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4CFD9395" wp14:editId="6E56926B">
                      <wp:simplePos x="0" y="0"/>
                      <wp:positionH relativeFrom="column">
                        <wp:posOffset>6885940</wp:posOffset>
                      </wp:positionH>
                      <wp:positionV relativeFrom="paragraph">
                        <wp:posOffset>-31115</wp:posOffset>
                      </wp:positionV>
                      <wp:extent cx="294775" cy="366395"/>
                      <wp:effectExtent l="38100" t="57150" r="67310" b="90805"/>
                      <wp:wrapNone/>
                      <wp:docPr id="53" name="Ink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4775" cy="3663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8EB45F" id="Ink 53" o:spid="_x0000_s1026" type="#_x0000_t75" style="position:absolute;margin-left:539.35pt;margin-top:-5.3pt;width:28.85pt;height:3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">
                      <v:imagedata r:id="rId112" o:title=""/>
                    </v:shape>
                  </w:pict>
                </mc:Fallback>
              </mc:AlternateContent>
            </w:r>
          </w:p>
          <w:p w14:paraId="5CC3283E" w14:textId="45EBBBF3" w:rsidR="00197D0F" w:rsidRDefault="00197D0F" w:rsidP="00C005DF">
            <w:pPr>
              <w:ind w:left="360"/>
            </w:pPr>
          </w:p>
          <w:p w14:paraId="7F96228E" w14:textId="3DB89427" w:rsidR="00197D0F" w:rsidRDefault="00197D0F" w:rsidP="00C005DF">
            <w:pPr>
              <w:ind w:left="360"/>
            </w:pPr>
          </w:p>
          <w:p w14:paraId="6D186BAA" w14:textId="5CE74E3E" w:rsidR="00197D0F" w:rsidRDefault="00197D0F" w:rsidP="00C005DF">
            <w:pPr>
              <w:ind w:left="360"/>
            </w:pPr>
          </w:p>
          <w:p w14:paraId="30B19989" w14:textId="3D4AB76D" w:rsidR="00197D0F" w:rsidRDefault="009A4CD9" w:rsidP="00C005DF">
            <w:pPr>
              <w:ind w:left="36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766B9FA5" wp14:editId="47E132C8">
                      <wp:simplePos x="0" y="0"/>
                      <wp:positionH relativeFrom="column">
                        <wp:posOffset>6219125</wp:posOffset>
                      </wp:positionH>
                      <wp:positionV relativeFrom="paragraph">
                        <wp:posOffset>86050</wp:posOffset>
                      </wp:positionV>
                      <wp:extent cx="360" cy="360"/>
                      <wp:effectExtent l="38100" t="38100" r="57150" b="57150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EDDD38" id="Ink 54" o:spid="_x0000_s1026" type="#_x0000_t75" style="position:absolute;margin-left:486.85pt;margin-top:3.95pt;width:5.7pt;height:5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">
                      <v:imagedata r:id="rId11" o:title=""/>
                    </v:shape>
                  </w:pict>
                </mc:Fallback>
              </mc:AlternateContent>
            </w:r>
          </w:p>
          <w:p w14:paraId="67535B68" w14:textId="03E69BC5" w:rsidR="00197D0F" w:rsidRDefault="00197D0F" w:rsidP="00C005DF">
            <w:pPr>
              <w:ind w:left="360"/>
            </w:pPr>
          </w:p>
          <w:p w14:paraId="40F29920" w14:textId="35E9422F" w:rsidR="00197D0F" w:rsidRDefault="00197D0F" w:rsidP="00C005DF">
            <w:pPr>
              <w:ind w:left="360"/>
            </w:pPr>
          </w:p>
          <w:p w14:paraId="509CCB95" w14:textId="2A3AEA0C" w:rsidR="00197D0F" w:rsidRDefault="00197D0F" w:rsidP="00C005DF">
            <w:pPr>
              <w:ind w:left="360"/>
            </w:pPr>
          </w:p>
          <w:p w14:paraId="31319CCF" w14:textId="575991DB" w:rsidR="00197D0F" w:rsidRDefault="00197D0F" w:rsidP="00C005DF">
            <w:pPr>
              <w:ind w:left="360"/>
            </w:pPr>
          </w:p>
          <w:p w14:paraId="223D648A" w14:textId="2846BDC7" w:rsidR="00197D0F" w:rsidRDefault="00197D0F" w:rsidP="00C005DF">
            <w:pPr>
              <w:ind w:left="360"/>
            </w:pPr>
          </w:p>
          <w:p w14:paraId="3CEB453F" w14:textId="28CC6671" w:rsidR="00197D0F" w:rsidRDefault="00197D0F" w:rsidP="00C005DF">
            <w:pPr>
              <w:ind w:left="360"/>
            </w:pPr>
          </w:p>
          <w:p w14:paraId="4482CDC0" w14:textId="691C0A47" w:rsidR="00197D0F" w:rsidRDefault="00197D0F" w:rsidP="00C005DF">
            <w:pPr>
              <w:ind w:left="360"/>
            </w:pPr>
          </w:p>
          <w:p w14:paraId="73C3233A" w14:textId="77777777" w:rsidR="00197D0F" w:rsidRDefault="00197D0F" w:rsidP="00C005DF">
            <w:pPr>
              <w:ind w:left="360"/>
            </w:pPr>
          </w:p>
          <w:p w14:paraId="393FE1E8" w14:textId="51F40392" w:rsidR="00C005DF" w:rsidRPr="003A798E" w:rsidRDefault="00C005DF" w:rsidP="00C005DF">
            <w:pPr>
              <w:ind w:left="360"/>
            </w:pPr>
          </w:p>
        </w:tc>
        <w:tc>
          <w:tcPr>
            <w:tcW w:w="421" w:type="dxa"/>
            <w:shd w:val="clear" w:color="auto" w:fill="EDF0F4" w:themeFill="accent3"/>
          </w:tcPr>
          <w:p w14:paraId="62CA53C7" w14:textId="77777777" w:rsidR="001205A1" w:rsidRPr="003A798E" w:rsidRDefault="001205A1"/>
        </w:tc>
      </w:tr>
      <w:tr w:rsidR="001205A1" w:rsidRPr="003A798E" w14:paraId="37E104F3" w14:textId="77777777" w:rsidTr="00A24793">
        <w:trPr>
          <w:trHeight w:val="8100"/>
        </w:trPr>
        <w:tc>
          <w:tcPr>
            <w:tcW w:w="421" w:type="dxa"/>
            <w:shd w:val="clear" w:color="auto" w:fill="EDF0F4" w:themeFill="accent3"/>
          </w:tcPr>
          <w:p w14:paraId="2C2871EE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3128057C" w14:textId="74B7D43E" w:rsidR="001205A1" w:rsidRPr="003A798E" w:rsidRDefault="001205A1" w:rsidP="00B733B2">
            <w:pPr>
              <w:pStyle w:val="Text"/>
            </w:pPr>
          </w:p>
        </w:tc>
        <w:tc>
          <w:tcPr>
            <w:tcW w:w="4912" w:type="dxa"/>
            <w:shd w:val="clear" w:color="auto" w:fill="EDF0F4" w:themeFill="accent3"/>
          </w:tcPr>
          <w:p w14:paraId="676742BB" w14:textId="07615564" w:rsidR="00A81248" w:rsidRPr="003A798E" w:rsidRDefault="00A81248" w:rsidP="00A24793">
            <w:pPr>
              <w:jc w:val="right"/>
            </w:pPr>
          </w:p>
        </w:tc>
        <w:tc>
          <w:tcPr>
            <w:tcW w:w="421" w:type="dxa"/>
            <w:shd w:val="clear" w:color="auto" w:fill="EDF0F4" w:themeFill="accent3"/>
          </w:tcPr>
          <w:p w14:paraId="7F77F438" w14:textId="77777777" w:rsidR="00A81248" w:rsidRPr="003A798E" w:rsidRDefault="00A81248"/>
        </w:tc>
      </w:tr>
    </w:tbl>
    <w:p w14:paraId="4E87BAD0" w14:textId="77777777" w:rsidR="00FB65B8" w:rsidRPr="003A798E" w:rsidRDefault="00FB65B8" w:rsidP="00A24793"/>
    <w:p w14:paraId="4816A3EA" w14:textId="77777777" w:rsidR="00A24793" w:rsidRPr="003A798E" w:rsidRDefault="00A24793" w:rsidP="00A24793"/>
    <w:p w14:paraId="567609BB" w14:textId="77777777" w:rsidR="00A24793" w:rsidRPr="003A798E" w:rsidRDefault="00A24793"/>
    <w:sectPr w:rsidR="00A24793" w:rsidRPr="003A798E" w:rsidSect="00A24793">
      <w:footerReference w:type="even" r:id="rId114"/>
      <w:footerReference w:type="default" r:id="rId115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0C11C" w14:textId="77777777" w:rsidR="006B6589" w:rsidRDefault="006B6589" w:rsidP="001205A1">
      <w:r>
        <w:separator/>
      </w:r>
    </w:p>
  </w:endnote>
  <w:endnote w:type="continuationSeparator" w:id="0">
    <w:p w14:paraId="6CA86F3F" w14:textId="77777777" w:rsidR="006B6589" w:rsidRDefault="006B6589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58A10BF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CB16A0B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D8E964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7446A83D" w14:textId="77777777" w:rsidTr="005F4F46">
      <w:tc>
        <w:tcPr>
          <w:tcW w:w="5395" w:type="dxa"/>
        </w:tcPr>
        <w:p w14:paraId="7C7E9C6F" w14:textId="3175EC01" w:rsidR="00DA257D" w:rsidRPr="00DA257D" w:rsidRDefault="00DA257D" w:rsidP="00C66528">
          <w:pPr>
            <w:pStyle w:val="Footer"/>
            <w:rPr>
              <w:color w:val="7F7F7F" w:themeColor="text1" w:themeTint="80"/>
            </w:rPr>
          </w:pPr>
          <w:r>
            <w:rPr>
              <w:color w:val="7F7F7F" w:themeColor="text1" w:themeTint="80"/>
            </w:rPr>
            <w:t>Down Time Tracking System</w:t>
          </w:r>
        </w:p>
      </w:tc>
      <w:tc>
        <w:tcPr>
          <w:tcW w:w="5395" w:type="dxa"/>
        </w:tcPr>
        <w:p w14:paraId="204438E0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55B11535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5A5F0" w14:textId="77777777" w:rsidR="006B6589" w:rsidRDefault="006B6589" w:rsidP="001205A1">
      <w:r>
        <w:separator/>
      </w:r>
    </w:p>
  </w:footnote>
  <w:footnote w:type="continuationSeparator" w:id="0">
    <w:p w14:paraId="5D62EEA0" w14:textId="77777777" w:rsidR="006B6589" w:rsidRDefault="006B6589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54D2"/>
    <w:multiLevelType w:val="hybridMultilevel"/>
    <w:tmpl w:val="AD980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85629"/>
    <w:multiLevelType w:val="hybridMultilevel"/>
    <w:tmpl w:val="21CC0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8379B"/>
    <w:multiLevelType w:val="hybridMultilevel"/>
    <w:tmpl w:val="378EB15E"/>
    <w:lvl w:ilvl="0" w:tplc="4620A3D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0A68D0"/>
    <w:multiLevelType w:val="hybridMultilevel"/>
    <w:tmpl w:val="FD5C758A"/>
    <w:lvl w:ilvl="0" w:tplc="3B4A0D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942C17"/>
    <w:multiLevelType w:val="hybridMultilevel"/>
    <w:tmpl w:val="6944B1D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84726"/>
    <w:multiLevelType w:val="hybridMultilevel"/>
    <w:tmpl w:val="67549658"/>
    <w:lvl w:ilvl="0" w:tplc="FCDC2B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170490"/>
    <w:multiLevelType w:val="hybridMultilevel"/>
    <w:tmpl w:val="B838E48C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2058E2"/>
    <w:multiLevelType w:val="hybridMultilevel"/>
    <w:tmpl w:val="EC38DD30"/>
    <w:lvl w:ilvl="0" w:tplc="F378C6C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A8213B"/>
    <w:multiLevelType w:val="hybridMultilevel"/>
    <w:tmpl w:val="AD980B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3B2"/>
    <w:rsid w:val="00016D02"/>
    <w:rsid w:val="000808BF"/>
    <w:rsid w:val="000902FF"/>
    <w:rsid w:val="000C2551"/>
    <w:rsid w:val="000C4ED1"/>
    <w:rsid w:val="001205A1"/>
    <w:rsid w:val="00197D0F"/>
    <w:rsid w:val="001B5D38"/>
    <w:rsid w:val="002877E8"/>
    <w:rsid w:val="002E7C4E"/>
    <w:rsid w:val="0031055C"/>
    <w:rsid w:val="00371EE1"/>
    <w:rsid w:val="003A798E"/>
    <w:rsid w:val="003B50CE"/>
    <w:rsid w:val="00425A99"/>
    <w:rsid w:val="00457F7A"/>
    <w:rsid w:val="004E269F"/>
    <w:rsid w:val="00535BD6"/>
    <w:rsid w:val="005E6B25"/>
    <w:rsid w:val="005F4F46"/>
    <w:rsid w:val="00600A54"/>
    <w:rsid w:val="006B6589"/>
    <w:rsid w:val="006C60E6"/>
    <w:rsid w:val="00701D96"/>
    <w:rsid w:val="007B0740"/>
    <w:rsid w:val="007C1BAB"/>
    <w:rsid w:val="008B5A4B"/>
    <w:rsid w:val="00923E2C"/>
    <w:rsid w:val="00952232"/>
    <w:rsid w:val="00973136"/>
    <w:rsid w:val="009A4CD9"/>
    <w:rsid w:val="00A15CF7"/>
    <w:rsid w:val="00A24793"/>
    <w:rsid w:val="00A81248"/>
    <w:rsid w:val="00AB0B0D"/>
    <w:rsid w:val="00B733B2"/>
    <w:rsid w:val="00B83C5E"/>
    <w:rsid w:val="00BE05DC"/>
    <w:rsid w:val="00BF79E2"/>
    <w:rsid w:val="00C005DF"/>
    <w:rsid w:val="00C66528"/>
    <w:rsid w:val="00C915F0"/>
    <w:rsid w:val="00CC21E8"/>
    <w:rsid w:val="00CE2E37"/>
    <w:rsid w:val="00CE2ED3"/>
    <w:rsid w:val="00D30592"/>
    <w:rsid w:val="00DA257D"/>
    <w:rsid w:val="00DA2AC0"/>
    <w:rsid w:val="00E920DB"/>
    <w:rsid w:val="00EA021B"/>
    <w:rsid w:val="00EC2B3A"/>
    <w:rsid w:val="00ED010E"/>
    <w:rsid w:val="00F20422"/>
    <w:rsid w:val="00F3554C"/>
    <w:rsid w:val="00F621BD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79D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B73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117" Type="http://schemas.openxmlformats.org/officeDocument/2006/relationships/glossaryDocument" Target="glossary/document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customXml" Target="ink/ink21.xml"/><Relationship Id="rId63" Type="http://schemas.openxmlformats.org/officeDocument/2006/relationships/image" Target="media/image26.png"/><Relationship Id="rId68" Type="http://schemas.openxmlformats.org/officeDocument/2006/relationships/customXml" Target="ink/ink32.xml"/><Relationship Id="rId84" Type="http://schemas.openxmlformats.org/officeDocument/2006/relationships/customXml" Target="ink/ink44.xml"/><Relationship Id="rId89" Type="http://schemas.openxmlformats.org/officeDocument/2006/relationships/image" Target="media/image34.png"/><Relationship Id="rId112" Type="http://schemas.openxmlformats.org/officeDocument/2006/relationships/image" Target="media/image45.png"/><Relationship Id="rId16" Type="http://schemas.openxmlformats.org/officeDocument/2006/relationships/customXml" Target="ink/ink4.xml"/><Relationship Id="rId107" Type="http://schemas.openxmlformats.org/officeDocument/2006/relationships/customXml" Target="ink/ink56.xml"/><Relationship Id="rId11" Type="http://schemas.openxmlformats.org/officeDocument/2006/relationships/image" Target="media/image1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53" Type="http://schemas.openxmlformats.org/officeDocument/2006/relationships/customXml" Target="ink/ink24.xml"/><Relationship Id="rId58" Type="http://schemas.openxmlformats.org/officeDocument/2006/relationships/customXml" Target="ink/ink26.xml"/><Relationship Id="rId74" Type="http://schemas.openxmlformats.org/officeDocument/2006/relationships/customXml" Target="ink/ink38.xml"/><Relationship Id="rId79" Type="http://schemas.openxmlformats.org/officeDocument/2006/relationships/customXml" Target="ink/ink41.xml"/><Relationship Id="rId102" Type="http://schemas.openxmlformats.org/officeDocument/2006/relationships/customXml" Target="ink/ink53.xml"/><Relationship Id="rId5" Type="http://schemas.openxmlformats.org/officeDocument/2006/relationships/styles" Target="styles.xml"/><Relationship Id="rId90" Type="http://schemas.openxmlformats.org/officeDocument/2006/relationships/image" Target="media/image35.png"/><Relationship Id="rId95" Type="http://schemas.openxmlformats.org/officeDocument/2006/relationships/customXml" Target="ink/ink49.xml"/><Relationship Id="rId22" Type="http://schemas.openxmlformats.org/officeDocument/2006/relationships/image" Target="media/image5.png"/><Relationship Id="rId27" Type="http://schemas.openxmlformats.org/officeDocument/2006/relationships/customXml" Target="ink/ink11.xml"/><Relationship Id="rId43" Type="http://schemas.openxmlformats.org/officeDocument/2006/relationships/image" Target="media/image16.png"/><Relationship Id="rId48" Type="http://schemas.openxmlformats.org/officeDocument/2006/relationships/image" Target="media/image18.png"/><Relationship Id="rId64" Type="http://schemas.openxmlformats.org/officeDocument/2006/relationships/customXml" Target="ink/ink29.xml"/><Relationship Id="rId69" Type="http://schemas.openxmlformats.org/officeDocument/2006/relationships/customXml" Target="ink/ink33.xml"/><Relationship Id="rId113" Type="http://schemas.openxmlformats.org/officeDocument/2006/relationships/customXml" Target="ink/ink59.xml"/><Relationship Id="rId118" Type="http://schemas.openxmlformats.org/officeDocument/2006/relationships/theme" Target="theme/theme1.xml"/><Relationship Id="rId80" Type="http://schemas.openxmlformats.org/officeDocument/2006/relationships/customXml" Target="ink/ink42.xml"/><Relationship Id="rId85" Type="http://schemas.openxmlformats.org/officeDocument/2006/relationships/image" Target="media/image32.png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59" Type="http://schemas.openxmlformats.org/officeDocument/2006/relationships/customXml" Target="ink/ink27.xml"/><Relationship Id="rId103" Type="http://schemas.openxmlformats.org/officeDocument/2006/relationships/customXml" Target="ink/ink54.xml"/><Relationship Id="rId108" Type="http://schemas.openxmlformats.org/officeDocument/2006/relationships/image" Target="media/image43.png"/><Relationship Id="rId54" Type="http://schemas.openxmlformats.org/officeDocument/2006/relationships/image" Target="media/image21.png"/><Relationship Id="rId70" Type="http://schemas.openxmlformats.org/officeDocument/2006/relationships/customXml" Target="ink/ink34.xml"/><Relationship Id="rId75" Type="http://schemas.openxmlformats.org/officeDocument/2006/relationships/image" Target="media/image28.png"/><Relationship Id="rId91" Type="http://schemas.openxmlformats.org/officeDocument/2006/relationships/customXml" Target="ink/ink47.xml"/><Relationship Id="rId96" Type="http://schemas.openxmlformats.org/officeDocument/2006/relationships/customXml" Target="ink/ink50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customXml" Target="ink/ink9.xml"/><Relationship Id="rId28" Type="http://schemas.openxmlformats.org/officeDocument/2006/relationships/image" Target="media/image8.png"/><Relationship Id="rId49" Type="http://schemas.openxmlformats.org/officeDocument/2006/relationships/customXml" Target="ink/ink22.xml"/><Relationship Id="rId114" Type="http://schemas.openxmlformats.org/officeDocument/2006/relationships/footer" Target="footer1.xml"/><Relationship Id="rId10" Type="http://schemas.openxmlformats.org/officeDocument/2006/relationships/customXml" Target="ink/ink1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image" Target="media/image24.png"/><Relationship Id="rId65" Type="http://schemas.openxmlformats.org/officeDocument/2006/relationships/image" Target="media/image27.png"/><Relationship Id="rId73" Type="http://schemas.openxmlformats.org/officeDocument/2006/relationships/customXml" Target="ink/ink37.xml"/><Relationship Id="rId78" Type="http://schemas.openxmlformats.org/officeDocument/2006/relationships/customXml" Target="ink/ink40.xml"/><Relationship Id="rId81" Type="http://schemas.openxmlformats.org/officeDocument/2006/relationships/image" Target="media/image30.png"/><Relationship Id="rId86" Type="http://schemas.openxmlformats.org/officeDocument/2006/relationships/customXml" Target="ink/ink45.xml"/><Relationship Id="rId94" Type="http://schemas.openxmlformats.org/officeDocument/2006/relationships/image" Target="media/image37.png"/><Relationship Id="rId99" Type="http://schemas.openxmlformats.org/officeDocument/2006/relationships/image" Target="media/image39.png"/><Relationship Id="rId101" Type="http://schemas.openxmlformats.org/officeDocument/2006/relationships/image" Target="media/image4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39" Type="http://schemas.openxmlformats.org/officeDocument/2006/relationships/image" Target="media/image14.png"/><Relationship Id="rId109" Type="http://schemas.openxmlformats.org/officeDocument/2006/relationships/customXml" Target="ink/ink57.xml"/><Relationship Id="rId34" Type="http://schemas.openxmlformats.org/officeDocument/2006/relationships/image" Target="media/image11.png"/><Relationship Id="rId50" Type="http://schemas.openxmlformats.org/officeDocument/2006/relationships/image" Target="media/image19.png"/><Relationship Id="rId55" Type="http://schemas.openxmlformats.org/officeDocument/2006/relationships/customXml" Target="ink/ink25.xml"/><Relationship Id="rId76" Type="http://schemas.openxmlformats.org/officeDocument/2006/relationships/image" Target="media/image29.png"/><Relationship Id="rId97" Type="http://schemas.openxmlformats.org/officeDocument/2006/relationships/image" Target="media/image38.png"/><Relationship Id="rId104" Type="http://schemas.openxmlformats.org/officeDocument/2006/relationships/image" Target="media/image41.png"/><Relationship Id="rId7" Type="http://schemas.openxmlformats.org/officeDocument/2006/relationships/webSettings" Target="webSettings.xml"/><Relationship Id="rId71" Type="http://schemas.openxmlformats.org/officeDocument/2006/relationships/customXml" Target="ink/ink35.xml"/><Relationship Id="rId92" Type="http://schemas.openxmlformats.org/officeDocument/2006/relationships/image" Target="media/image36.png"/><Relationship Id="rId2" Type="http://schemas.openxmlformats.org/officeDocument/2006/relationships/customXml" Target="../customXml/item2.xml"/><Relationship Id="rId29" Type="http://schemas.openxmlformats.org/officeDocument/2006/relationships/customXml" Target="ink/ink12.xml"/><Relationship Id="rId24" Type="http://schemas.openxmlformats.org/officeDocument/2006/relationships/image" Target="media/image6.png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66" Type="http://schemas.openxmlformats.org/officeDocument/2006/relationships/customXml" Target="ink/ink30.xml"/><Relationship Id="rId87" Type="http://schemas.openxmlformats.org/officeDocument/2006/relationships/customXml" Target="ink/ink46.xml"/><Relationship Id="rId110" Type="http://schemas.openxmlformats.org/officeDocument/2006/relationships/image" Target="media/image44.png"/><Relationship Id="rId115" Type="http://schemas.openxmlformats.org/officeDocument/2006/relationships/footer" Target="footer2.xml"/><Relationship Id="rId61" Type="http://schemas.openxmlformats.org/officeDocument/2006/relationships/customXml" Target="ink/ink28.xml"/><Relationship Id="rId82" Type="http://schemas.openxmlformats.org/officeDocument/2006/relationships/image" Target="media/image31.png"/><Relationship Id="rId19" Type="http://schemas.openxmlformats.org/officeDocument/2006/relationships/customXml" Target="ink/ink6.xml"/><Relationship Id="rId14" Type="http://schemas.openxmlformats.org/officeDocument/2006/relationships/customXml" Target="ink/ink3.xm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56" Type="http://schemas.openxmlformats.org/officeDocument/2006/relationships/image" Target="media/image22.png"/><Relationship Id="rId77" Type="http://schemas.openxmlformats.org/officeDocument/2006/relationships/customXml" Target="ink/ink39.xml"/><Relationship Id="rId100" Type="http://schemas.openxmlformats.org/officeDocument/2006/relationships/customXml" Target="ink/ink52.xml"/><Relationship Id="rId105" Type="http://schemas.openxmlformats.org/officeDocument/2006/relationships/customXml" Target="ink/ink55.xml"/><Relationship Id="rId8" Type="http://schemas.openxmlformats.org/officeDocument/2006/relationships/footnotes" Target="footnotes.xml"/><Relationship Id="rId51" Type="http://schemas.openxmlformats.org/officeDocument/2006/relationships/image" Target="media/image20.png"/><Relationship Id="rId72" Type="http://schemas.openxmlformats.org/officeDocument/2006/relationships/customXml" Target="ink/ink36.xml"/><Relationship Id="rId93" Type="http://schemas.openxmlformats.org/officeDocument/2006/relationships/customXml" Target="ink/ink48.xml"/><Relationship Id="rId98" Type="http://schemas.openxmlformats.org/officeDocument/2006/relationships/customXml" Target="ink/ink51.xml"/><Relationship Id="rId3" Type="http://schemas.openxmlformats.org/officeDocument/2006/relationships/customXml" Target="../customXml/item3.xml"/><Relationship Id="rId25" Type="http://schemas.openxmlformats.org/officeDocument/2006/relationships/customXml" Target="ink/ink10.xml"/><Relationship Id="rId46" Type="http://schemas.openxmlformats.org/officeDocument/2006/relationships/image" Target="media/image17.png"/><Relationship Id="rId67" Type="http://schemas.openxmlformats.org/officeDocument/2006/relationships/customXml" Target="ink/ink31.xml"/><Relationship Id="rId116" Type="http://schemas.openxmlformats.org/officeDocument/2006/relationships/fontTable" Target="fontTable.xml"/><Relationship Id="rId20" Type="http://schemas.openxmlformats.org/officeDocument/2006/relationships/customXml" Target="ink/ink7.xml"/><Relationship Id="rId41" Type="http://schemas.openxmlformats.org/officeDocument/2006/relationships/image" Target="media/image15.png"/><Relationship Id="rId62" Type="http://schemas.openxmlformats.org/officeDocument/2006/relationships/image" Target="media/image25.png"/><Relationship Id="rId83" Type="http://schemas.openxmlformats.org/officeDocument/2006/relationships/customXml" Target="ink/ink43.xml"/><Relationship Id="rId88" Type="http://schemas.openxmlformats.org/officeDocument/2006/relationships/image" Target="media/image33.png"/><Relationship Id="rId111" Type="http://schemas.openxmlformats.org/officeDocument/2006/relationships/customXml" Target="ink/ink58.xml"/><Relationship Id="rId15" Type="http://schemas.openxmlformats.org/officeDocument/2006/relationships/image" Target="media/image3.png"/><Relationship Id="rId36" Type="http://schemas.openxmlformats.org/officeDocument/2006/relationships/customXml" Target="ink/ink15.xml"/><Relationship Id="rId57" Type="http://schemas.openxmlformats.org/officeDocument/2006/relationships/image" Target="media/image23.png"/><Relationship Id="rId106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hi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2394EF8B38403F944BBEA28AAD3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724180-F737-465D-A3C0-520F766A19D4}"/>
      </w:docPartPr>
      <w:docPartBody>
        <w:p w:rsidR="00000000" w:rsidRDefault="00C041FE">
          <w:pPr>
            <w:pStyle w:val="7B2394EF8B38403F944BBEA28AAD3E33"/>
          </w:pPr>
          <w:r w:rsidRPr="003A798E">
            <w:t>INSTRUCTIONS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FE"/>
    <w:rsid w:val="00C0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sz w:val="32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A3FA937D734C0CB34E3DCCA604DFD7">
    <w:name w:val="29A3FA937D734C0CB34E3DCCA604DFD7"/>
  </w:style>
  <w:style w:type="paragraph" w:customStyle="1" w:styleId="04B0FCCE479A4A22A2B3EFC926EBB93C">
    <w:name w:val="04B0FCCE479A4A22A2B3EFC926EBB93C"/>
  </w:style>
  <w:style w:type="paragraph" w:customStyle="1" w:styleId="14D86B1E525B4CE8A3EEA5CB3F4460FF">
    <w:name w:val="14D86B1E525B4CE8A3EEA5CB3F4460FF"/>
  </w:style>
  <w:style w:type="paragraph" w:customStyle="1" w:styleId="F678CE713A424FA9AAE6C95DD7735260">
    <w:name w:val="F678CE713A424FA9AAE6C95DD7735260"/>
  </w:style>
  <w:style w:type="paragraph" w:customStyle="1" w:styleId="E58EC267656C4F66A0B02208BD04B644">
    <w:name w:val="E58EC267656C4F66A0B02208BD04B644"/>
  </w:style>
  <w:style w:type="paragraph" w:customStyle="1" w:styleId="7B2394EF8B38403F944BBEA28AAD3E33">
    <w:name w:val="7B2394EF8B38403F944BBEA28AAD3E33"/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000000" w:themeColor="text1"/>
      <w:sz w:val="32"/>
      <w:szCs w:val="24"/>
      <w:lang w:val="en-US" w:eastAsia="en-US"/>
    </w:rPr>
  </w:style>
  <w:style w:type="paragraph" w:customStyle="1" w:styleId="E517AB53786E40F58E1A018078C8A48D">
    <w:name w:val="E517AB53786E40F58E1A018078C8A48D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i/>
      <w:color w:val="000000" w:themeColor="text1"/>
      <w:sz w:val="28"/>
      <w:szCs w:val="24"/>
      <w:lang w:val="en-US" w:eastAsia="en-US"/>
    </w:rPr>
  </w:style>
  <w:style w:type="paragraph" w:customStyle="1" w:styleId="6B9E858BC7964E818767B874A9B04E83">
    <w:name w:val="6B9E858BC7964E818767B874A9B04E83"/>
  </w:style>
  <w:style w:type="paragraph" w:customStyle="1" w:styleId="1EF7EC19407E4C75AE1F39D5E59EF5DE">
    <w:name w:val="1EF7EC19407E4C75AE1F39D5E59EF5DE"/>
  </w:style>
  <w:style w:type="paragraph" w:customStyle="1" w:styleId="6F729FC84880472484DB12A0686300F1">
    <w:name w:val="6F729FC84880472484DB12A0686300F1"/>
  </w:style>
  <w:style w:type="character" w:styleId="Emphasis">
    <w:name w:val="Emphasis"/>
    <w:basedOn w:val="DefaultParagraphFont"/>
    <w:uiPriority w:val="20"/>
    <w:qFormat/>
    <w:rPr>
      <w:i w:val="0"/>
      <w:iCs/>
      <w:color w:val="ED7D31" w:themeColor="accent2"/>
    </w:rPr>
  </w:style>
  <w:style w:type="paragraph" w:customStyle="1" w:styleId="5975A300818E4BDA8833568C18DF0DEE">
    <w:name w:val="5975A300818E4BDA8833568C18DF0DEE"/>
  </w:style>
  <w:style w:type="paragraph" w:customStyle="1" w:styleId="2F5CD3D62A394FB59C1881C8D911554F">
    <w:name w:val="2F5CD3D62A394FB59C1881C8D911554F"/>
  </w:style>
  <w:style w:type="paragraph" w:styleId="Quote">
    <w:name w:val="Quote"/>
    <w:basedOn w:val="Normal"/>
    <w:next w:val="Normal"/>
    <w:link w:val="QuoteCh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4472C4" w:themeColor="accent1"/>
      <w:sz w:val="76"/>
      <w:szCs w:val="24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HAnsi" w:hAnsiTheme="majorHAnsi"/>
      <w:iCs/>
      <w:color w:val="4472C4" w:themeColor="accent1"/>
      <w:sz w:val="76"/>
      <w:szCs w:val="24"/>
      <w:lang w:val="en-US" w:eastAsia="en-US"/>
    </w:rPr>
  </w:style>
  <w:style w:type="paragraph" w:customStyle="1" w:styleId="4D48DFE580E04D99A48B2E561BC9AA11">
    <w:name w:val="4D48DFE580E04D99A48B2E561BC9AA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33:47.8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17047,'0'0'0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11.3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57 0 4840,'-5'249'0,"4"-124"-272,1-63 272,-11 123-264,-8 92 264,-1-1-2752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11.70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132 1 1800,'-4'239'0,"-3"-2"-872</inkml:trace>
  <inkml:trace contextRef="#ctx0" brushRef="#br0" timeOffset="1">40 2006 4760,'-20'268'0,"9"-137"-64,7-64 64,-1 0-3048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1:33.98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295 3874 9104,'37'-486'1,"-18"297"7,3 19-3,30-182-137,-37 259 80,18-84-49,33-174-171,-47 261 173,78-260-169,-62 233 183,-16 56 64</inkml:trace>
  <inkml:trace contextRef="#ctx0" brushRef="#br0" timeOffset="1320.46">0 359 3768,'20'-70'0,"-11"37"-56,-4 16 56,17-50-48,15-29 48,-21 45-8,-5 27 8</inkml:trace>
  <inkml:trace contextRef="#ctx0" brushRef="#br0" timeOffset="2477.37">176 1469 3816,'-18'-46'0,"10"23"432,4 11-432,-10-49 440,2-40-440,4 51 568,5 27-568,3-55 576,8-16-576,-3 45 224,-2 25-224,4-40 232,-1-17-232,2 1-4240</inkml:trace>
  <inkml:trace contextRef="#ctx0" brushRef="#br0" timeOffset="30719.48">1356 3616 2256,'3'28'16,"23"2"-16,-14-13 224,20 9 0,-3 11-224,-14-18 264,-7-9-264</inkml:trace>
  <inkml:trace contextRef="#ctx0" brushRef="#br0" timeOffset="31087.49">1716 4571 11160,'-3'-15'24,"-3"4"-24</inkml:trace>
  <inkml:trace contextRef="#ctx0" brushRef="#br0" timeOffset="31679.91">1038 5821 12288,'-4'-15'-9,"1"-1"1,0 1 0,1-1-1,0 1 1,2-1 0,0 0-1,2-18 1,14-41-119,-7 37-241,7-61-1,-19-29-332,-2 37 78,13-228-56,-8 313 677,20-423-281,-11 121 935,-6 243-517</inkml:trace>
  <inkml:trace contextRef="#ctx0" brushRef="#br0" timeOffset="32838.81">650 3467 8216,'89'-404'0,"-42"202"-16,-25 102 16,0-1-5672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1:34.9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1 328 4496,'8'-76'-96,"8"-52"96,1 4-2824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8:00:1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113 765 24575,'215'1'0,"373"-9"0,-462 0 0,0-6 0,201-49 0,-266 46 0,95-39 0,-133 46 0,-1-1 0,-1-1 0,0-1 0,0-1 0,-1 0 0,-1-2 0,21-22 0,-33 32 0,-2-1 0,1 0 0,-1 0 0,0-1 0,-1 1 0,1-1 0,-2 0 0,1-1 0,-1 1 0,0 0 0,-1-1 0,0 0 0,0 0 0,0-13 0,-2 15 0,0 0 0,-1 0 0,0 0 0,0 0 0,-1 0 0,0 1 0,0-1 0,0 0 0,-1 1 0,0-1 0,0 1 0,-1 0 0,0 0 0,0 0 0,0 1 0,-1-1 0,1 1 0,-11-9 0,-3 1 0,0 0 0,-1 1 0,0 1 0,0 1 0,-1 1 0,-1 0 0,-21-5 0,-18-3 0,-74-10 0,-91-7 0,-275-6 0,445 39 0,0 2 0,1 2 0,-1 3 0,1 2 0,-76 22 0,102-21 0,0 2 0,0 1 0,1 1 0,-43 27 0,51-27 0,1 1 0,0 1 0,2 0 0,-1 1 0,2 1 0,-25 35 0,29-36-72,2 1 1,0 0-1,1 0 0,0 1 0,2 0 0,0 0 0,1 1 0,1-1 1,0 1-1,2 0 0,0 1 0,1-1 0,1 0 0,1 0 0,0 0 1,2 0-1,0 0 0,8 24 0,6 7-6754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08.47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68 1 11560,'-28'239'-67,"20"-143"-45,1 11 36,-8 161-248,8 58 35,4-127-166,4-32 156,1 170-115,3-13-31,-1-98 388,20 201-8,4-5-38,-13-171 43,-6-116-1018,-6-96-3982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1:48.8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14 0 10488,'-8'5'-1297,"6"-4"1041,1-1-1,0 0 0,0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10.06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25 0 7832,'3'52'0,"-2"-25"-64,-1-16 64,0 59-56,-1 22 56,-2-45-200,3-23 200,-8 39-192,-1 13 192,5-38-352,1-21 352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07.50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9 34 4072,'-4'-17'0,"-1"0"-2576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36:26.0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0 1 8248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7:53:43.57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4 4040,'0'-3'0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8:28:51.17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227 1 24575,'0'0'0,"-1"0"0,-5 0 0,-8 0 0,-12 3 0,-11 4 0,-8 3 0,-7 2 0,7-1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8:28:47.72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426 10 24575,'0'0'0,"-15"0"0,-86-5 0,58 1 0,-45 3 0,73 2 0,1 1 0,-1 0 0,1 0 0,0 2 0,0 0 0,0 0 0,-14 8 0,-22 14-1365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47:00.04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1 156 1176,'0'0'0</inkml:trace>
  <inkml:trace contextRef="#ctx0" brushRef="#br0" timeOffset="381.64">9 1 904,'0'0'0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8:29:42.96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7088,'0'0'0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8:29:46.27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49 1 17303,'0'0'0,"-16"32"0</inkml:trace>
  <inkml:trace contextRef="#ctx0" brushRef="#br0" timeOffset="501.53">20 183 9056,'0'0'0,"-5"20"0,-2 33 0,-1 0-6312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0:49.40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1201 872 5152,'-20'-6'-152,"0"-5"152</inkml:trace>
  <inkml:trace contextRef="#ctx0" brushRef="#br0" timeOffset="394.94">914 730 14856,'-1'0'5,"0"0"1,0 0 0,0 0 0,-1 0-1,1 0 1,0 0 0,0 0 0,0 0-1,-1-1 1,1 1 0,0 0 0,0-1 0,0 1-1,0-1 1,0 1 0,0-1 0,0 0-1,0 1 1,0-1 0,0 0 0,0 0 0,0 0-1,0 1 1,1-1 0,-1 0 0,0 0-1,1 0 1,-1 0 0,0 0 0,1-1-1,0 1 1,-1 0 0,1 0 0,-1 0 0,1 0-1,0-1 1,0 1 0,0 0 0,0-1-1,-7-19-59,3 12-207,-1 1 0,-1-1 0,1 1 0,-1 0 1,-1 1-1,0-1 0,-9-7 0,-19-22-1115,-13-21-2615,-53-83 0,85 113 1884</inkml:trace>
  <inkml:trace contextRef="#ctx0" brushRef="#br0" timeOffset="395.94">177 109 5136,'-64'-32'96,"8"-6"-96,0 0-3448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8:29:15.40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2608,'0'0'0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12.5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 2172 13136,'-3'-24'-233,"2"0"0,0-1 0,2-25 0,0 15-102,-1 6 92,2-31-297,6-21 158,19-83 0,-17 115 226,2-7 48,56-228-216,-28 108-18,-4 23 118,43-168 168,-55 235 56,91-277-7,-76 239-20,-19 57 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47:30.49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6456,'0'0'0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2:46.0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7:53:39.66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1 1 13176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2:42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8:02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  <inkml:trace contextRef="#ctx0" brushRef="#br0" timeOffset="407.9">0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2:44.5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  <inkml:trace contextRef="#ctx0" brushRef="#br0" timeOffset="404.77">0 0 24575,'0'0'-8191</inkml:trace>
  <inkml:trace contextRef="#ctx0" brushRef="#br0" timeOffset="763.18">0 0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2:41.2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  <inkml:trace contextRef="#ctx0" brushRef="#br0" timeOffset="357.04">1 0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2:39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  <inkml:trace contextRef="#ctx0" brushRef="#br0" timeOffset="624.29">1 0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8:00.3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  <inkml:trace contextRef="#ctx0" brushRef="#br0" timeOffset="407.9">0 0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7:59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7:58.8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7:03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428 806 24575,'40'2'0,"1"1"0,52 11 0,74 26 0,-157-38 0,106 35 0,11 2 0,-109-35 0,0-2 0,0 0 0,0-1 0,32-2 0,74-15 0,11-1 0,46 16 0,69-5 0,-183 0 0,0 3 0,0 3 0,0 3 0,0 2 0,123 28 0,-142-20 0,-5-2 0,0 0 0,1-3 0,46 2 0,155 14 0,75 0 0,-264-27 0,-1-3 0,76-18 0,-50 4 0,105-40 0,-165 52 0,-1-1 0,0 0 0,-1-2 0,0 0 0,-1-2 0,0 0 0,-1-1 0,0 0 0,-1-1 0,-1-1 0,-1-1 0,0 0 0,-1-1 0,21-38 0,-29 46 0,-2 0 0,1-1 0,-1 1 0,-1-1 0,0 1 0,-1-1 0,0 0 0,0 0 0,-1 1 0,-2-20 0,1 25 0,0 0 0,-1 0 0,1-1 0,-1 2 0,0-1 0,0 0 0,-1 0 0,1 1 0,-1-1 0,0 1 0,-6-7 0,-5-4 0,-26-22 0,15 14 0,-100-85 0,100 91 0,0 0 0,-1 2 0,-42-19 0,-183-53 0,-7 17 0,253 69 0,-93-21 0,-2 4 0,1 5 0,-195 0 0,248 15 0,2 3 0,-77 18 0,-28 4 0,-112 11 0,112-15 0,-37 10 0,-64 8 0,51-15 0,-40 5 0,175-26 0,-112-5 0,96-8 0,41 3 0,0 2 0,-1 2 0,-44 4 0,0 10 0,49-6 0,0-3 0,-47 2 0,78-6 0,-1 0 0,1 0 0,0 0 0,-1 0 0,1 1 0,0 0 0,0 0 0,0 0 0,0 0 0,-5 3 0,6-2 0,0 0 0,0 1 0,0-1 0,1 1 0,-1-1 0,1 1 0,0 0 0,0 0 0,0 0 0,0 0 0,0 1 0,-1 3 0,-2 5 0,0 0 0,1 1 0,0-1 0,1 1 0,1 0 0,-2 20 0,4 81 0,2-67 0,-2-40 0,1-1 0,0 1 0,0-1 0,0 1 0,1-1 0,0 0 0,0 0 0,1 1 0,-1-1 0,1-1 0,1 1 0,-1 0 0,1-1 0,0 0 0,0 0 0,1 0 0,-1 0 0,1-1 0,0 0 0,6 4 0,0-1 0,0 0 0,1-1 0,0 0 0,0-1 0,0 0 0,0-1 0,1 0 0,-1-1 0,16 1 0,71 5-682,110-5-1,-193-4-6143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7:14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17.07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8344,'5'59'24,"0"4"-24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6:47:13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01:00.9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3768,'0'0'0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7:53:3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23559,'0'0'0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48:12.69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2160,'0'0'0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3:14.95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6904,'1'91'0,"2"-2"-4704</inkml:trace>
  <inkml:trace contextRef="#ctx0" brushRef="#br0" timeOffset="1">98 2456 4904,'3'205'0,"1"44"8,4 74 0,0 2-3224</inkml:trace>
  <inkml:trace contextRef="#ctx0" brushRef="#br0" timeOffset="2">627 2126 4176,'5'113'8,"-5"50"8,-6 38 32,-9 21 0,-7 14 40,-9-7 8,-12-15-8,2 26 0,5 24-8,-1-1-3152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3:14.13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0 1 1856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05:11.99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12 0 5920,'0'0'0,"-5"44"0,-1-2-3960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3:30.89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76 0 9616,'0'0'-184</inkml:trace>
  <inkml:trace contextRef="#ctx0" brushRef="#br0" timeOffset="589.42">77 28 6320,'-5'1'-71,"-3"0"38,1-1-1,-1 1 0,1 1 0,0 0 0,-10 3 0,16-5-35,-10 0-795</inkml:trace>
  <inkml:trace contextRef="#ctx0" brushRef="#br0" timeOffset="590.42">0 124 6936,'0'0'136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3:16.54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8672,'6'39'-480,"-2"57"0,1 16 48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14:40.26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0 1 3320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36:01.92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12728,'0'0'0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24.44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5816,'0'9'24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24.00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8784,'0'33'88,"0"-1"-32,0 6 8,0 8-32,0 1 8,0-2-48,0-7 8,0 0-6312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23.59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7968,'2'28'160,"1"-2"-96,0-3 8,-2-4-48,2 2 8,-1 6-48,1 1 8,0 4-360,-1 1 8,1 1-4840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16:31.99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1 1 12192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47.2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9136,'0'9'32,"1"0"-16,4 2-16,3 7 8,-1 14-8,4 11 0,-2-1-6416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2:46.86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198 1 5216,'0'0'-232,"-28"52"8,3-3-96,2-5 0,-1 14 112,-1 9 0,1 4 200,0 1 8,0-2-2296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29:52.50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6680,'0'0'0,"48"62"0</inkml:trace>
  <inkml:trace contextRef="#ctx0" brushRef="#br0" timeOffset="1">1013 841 5640,'0'0'0</inkml:trace>
  <inkml:trace contextRef="#ctx0" brushRef="#br0" timeOffset="2">1349 1200 4392,'0'0'0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29:52.12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5656,'0'0'0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23:16.13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1004 14880,'0'14'0</inkml:trace>
  <inkml:trace contextRef="#ctx0" brushRef="#br0" timeOffset="1262.76">137 882 10136,'0'0'0</inkml:trace>
  <inkml:trace contextRef="#ctx0" brushRef="#br0" timeOffset="1263.76">819 0 6816,'0'0'0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25:38.1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0 816,'0'0'0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34:08.14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3440,'0'0'0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34:07.66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7448,'0'0'0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9:33:14.84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20343,'0'0'0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10:31:36.83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0 792 8936,'56'-89'0,"20"-40"0,-39 63-376,-18 36 376,28-54-376,11-14 376,-28 48-824,-16 26 824,33-34-816,30-6 816,7 9-496,-20 11 496</inkml:trace>
</inkml:ink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9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2021-10-25T07:41:00Z</dcterms:created>
  <dcterms:modified xsi:type="dcterms:W3CDTF">2021-10-25T16:57:00Z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